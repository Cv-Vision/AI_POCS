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A00689" w14:textId="27F7A98A" w:rsidR="00450F4B" w:rsidRPr="009B730A" w:rsidRDefault="00D27003" w:rsidP="00450F4B">
      <w:pPr>
        <w:pStyle w:val="Seccin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51295887" wp14:editId="3C44B070">
                <wp:simplePos x="0" y="0"/>
                <mc:AlternateContent>
                  <mc:Choice Requires="wp14">
                    <wp:positionH relativeFrom="page">
                      <wp14:pctPosHOffset>73000</wp14:pctPosHOffset>
                    </wp:positionH>
                  </mc:Choice>
                  <mc:Fallback>
                    <wp:positionH relativeFrom="page">
                      <wp:posOffset>5519420</wp:posOffset>
                    </wp:positionH>
                  </mc:Fallback>
                </mc:AlternateContent>
                <wp:positionV relativeFrom="margin">
                  <wp:align>center</wp:align>
                </wp:positionV>
                <wp:extent cx="1819910" cy="10698480"/>
                <wp:effectExtent l="19050" t="0" r="27940" b="2667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910" cy="10698480"/>
                          <a:chOff x="104775" y="0"/>
                          <a:chExt cx="1820066" cy="10698480"/>
                        </a:xfrm>
                      </wpg:grpSpPr>
                      <wps:wsp>
                        <wps:cNvPr id="2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550844" y="0"/>
                            <a:ext cx="0" cy="1069848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808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" name="Group 124"/>
                        <wpg:cNvGrpSpPr>
                          <a:grpSpLocks/>
                        </wpg:cNvGrpSpPr>
                        <wpg:grpSpPr bwMode="auto">
                          <a:xfrm>
                            <a:off x="749147" y="0"/>
                            <a:ext cx="1175694" cy="10698480"/>
                            <a:chOff x="10055" y="-317"/>
                            <a:chExt cx="1849" cy="16632"/>
                          </a:xfrm>
                        </wpg:grpSpPr>
                        <wps:wsp>
                          <wps:cNvPr id="23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14" y="-317"/>
                              <a:ext cx="1512" cy="16632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DDEBCF"/>
                                </a:gs>
                                <a:gs pos="14000">
                                  <a:srgbClr val="9CB86E"/>
                                </a:gs>
                                <a:gs pos="100000">
                                  <a:srgbClr val="156B13"/>
                                </a:gs>
                              </a:gsLst>
                              <a:lin ang="0" scaled="0"/>
                            </a:gradFill>
                            <a:ln w="9525">
                              <a:solidFill>
                                <a:srgbClr val="BFB675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AutoShap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904" y="-294"/>
                              <a:ext cx="0" cy="16585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808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AutoShap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98" y="-271"/>
                              <a:ext cx="0" cy="1654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rgbClr val="0066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AutoShap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55" y="-306"/>
                              <a:ext cx="0" cy="1661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808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104775" y="6156019"/>
                            <a:ext cx="1103877" cy="107124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 cmpd="dbl">
                            <a:solidFill>
                              <a:srgbClr val="808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CF90C6" id="Grupo 20" o:spid="_x0000_s1026" style="position:absolute;margin-left:0;margin-top:0;width:143.3pt;height:842.4pt;z-index:-251662848;mso-left-percent:730;mso-position-horizontal-relative:page;mso-position-vertical:center;mso-position-vertical-relative:margin;mso-left-percent:730;mso-width-relative:margin" coordorigin="1047" coordsize="18200,106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1" o:spid="_x0000_s1027" type="#_x0000_t32" style="position:absolute;left:5508;width:0;height:1069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Z+FMMAAADbAAAADwAAAGRycy9kb3ducmV2LnhtbESPzYrCQBCE7wu+w9DCXsRM9CBLdBQR&#10;FlYWD8Y8QJvp/GCmZ8jMxuzbO4Lgsaiur7o2u9F0YqDet5YVLJIUBHFpdcu1guLyPf8C4QOyxs4y&#10;KfgnD7vt5GODmbZ3PtOQh1pECPsMFTQhuExKXzZk0CfWEUevsr3BEGVfS93jPcJNJ5dpupIGW44N&#10;DTo6NFTe8j8T31hVM5f+8nUY9MVdTzkdj8VMqc/puF+DCDSG9/Er/aMVLBfw3BIBIL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gWfhTDAAAA2wAAAA8AAAAAAAAAAAAA&#10;AAAAoQIAAGRycy9kb3ducmV2LnhtbFBLBQYAAAAABAAEAPkAAACRAwAAAAA=&#10;" strokecolor="olive" strokeweight="2.25pt"/>
                <v:group id="Group 124" o:spid="_x0000_s1028" style="position:absolute;left:7491;width:11757;height:106984" coordorigin="10055,-317" coordsize="1849,16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rect id="Rectangle 125" o:spid="_x0000_s1029" style="position:absolute;left:10314;top:-317;width:1512;height:166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FmY8AA&#10;AADbAAAADwAAAGRycy9kb3ducmV2LnhtbESPzYoCMRCE78K+Q+iFvWlGF0VHo7gLglf/7u2knRlM&#10;OmMSdXaf3giCx6KqvqJmi9YacSMfascK+r0MBHHhdM2lgv1u1R2DCBFZo3FMCv4owGL+0Zlhrt2d&#10;N3TbxlIkCIccFVQxNrmUoajIYui5hjh5J+ctxiR9KbXHe4JbIwdZNpIWa04LFTb0W1Fx3l6tguZA&#10;w8nxeonGm/9LWC/NIfyslPr6bJdTEJHa+A6/2mutYPANzy/pB8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FmY8AAAADbAAAADwAAAAAAAAAAAAAAAACYAgAAZHJzL2Rvd25y&#10;ZXYueG1sUEsFBgAAAAAEAAQA9QAAAIUDAAAAAA==&#10;" fillcolor="#ddebcf" strokecolor="#bfb675">
                    <v:fill color2="#156b13" rotate="t" angle="90" colors="0 #ddebcf;9175f #9cb86e;1 #156b13" focus="100%" type="gradient">
                      <o:fill v:ext="view" type="gradientUnscaled"/>
                    </v:fill>
                  </v:rect>
                  <v:shape id="AutoShape 126" o:spid="_x0000_s1030" type="#_x0000_t32" style="position:absolute;left:11904;top:-294;width:0;height:165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HdjMEAAADbAAAADwAAAGRycy9kb3ducmV2LnhtbESP0arCMBBE3wX/Iazgi2iqiEg1igiC&#10;cvHB6geszdoWm01oYu39+5sLgo/D7JzZWW87U4uWGl9ZVjCdJCCIc6srLhTcrofxEoQPyBpry6Tg&#10;lzxsN/3eGlNt33yhNguFiBD2KSooQ3CplD4vyaCfWEccvYdtDIYom0LqBt8Rbmo5S5KFNFhxbCjR&#10;0b6k/Jm9THxj8Ri55Ifvbauv7n7O6HS6jZQaDrrdCkSgLnyPP+mjVjCbw/+WCAC5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Yd2MwQAAANsAAAAPAAAAAAAAAAAAAAAA&#10;AKECAABkcnMvZG93bnJldi54bWxQSwUGAAAAAAQABAD5AAAAjwMAAAAA&#10;" strokecolor="olive" strokeweight="2.25pt"/>
                  <v:shape id="AutoShape 127" o:spid="_x0000_s1031" type="#_x0000_t32" style="position:absolute;left:10198;top:-271;width:0;height:165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Pv/cIAAADbAAAADwAAAGRycy9kb3ducmV2LnhtbESP3YrCMBSE74V9h3AW9k4TyypSjSIF&#10;dxcvBH8e4NAc22JyUpqo9e03guDlMDPfMItV76y4URcazxrGIwWCuPSm4UrD6bgZzkCEiGzQeiYN&#10;DwqwWn4MFpgbf+c93Q6xEgnCIUcNdYxtLmUoa3IYRr4lTt7Zdw5jkl0lTYf3BHdWZkpNpcOG00KN&#10;LRU1lZfD1Wmw2w0/1M8uO9rGfqurKX5PVaH112e/noOI1Md3+NX+MxqyCTy/pB8gl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Pv/cIAAADbAAAADwAAAAAAAAAAAAAA&#10;AAChAgAAZHJzL2Rvd25yZXYueG1sUEsFBgAAAAAEAAQA+QAAAJADAAAAAA==&#10;" strokecolor="#060" strokeweight="4.5pt"/>
                  <v:shape id="AutoShape 128" o:spid="_x0000_s1032" type="#_x0000_t32" style="position:absolute;left:10055;top:-306;width:0;height:166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ao6cUAAADbAAAADwAAAGRycy9kb3ducmV2LnhtbESPQWvCQBSE7wX/w/KEXkQ3lRJK6hqK&#10;INSeUutBb8/sMwlm38bdNUn/fbdQ6HGYmW+YVT6aVvTkfGNZwdMiAUFcWt1wpeDwtZ2/gPABWWNr&#10;mRR8k4d8PXlYYabtwJ/U70MlIoR9hgrqELpMSl/WZNAvbEccvYt1BkOUrpLa4RDhppXLJEmlwYbj&#10;Qo0dbWoqr/u7UYCzw3kcjh+X5+Lqipum3WZGJ6Uep+PbK4hAY/gP/7XftYJlCr9f4g+Q6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Eao6cUAAADbAAAADwAAAAAAAAAA&#10;AAAAAAChAgAAZHJzL2Rvd25yZXYueG1sUEsFBgAAAAAEAAQA+QAAAJMDAAAAAA==&#10;" strokecolor="olive" strokeweight="1pt"/>
                </v:group>
                <v:oval id="Oval 121" o:spid="_x0000_s1033" style="position:absolute;left:1047;top:61560;width:11039;height:10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8rOMIA&#10;AADbAAAADwAAAGRycy9kb3ducmV2LnhtbESPQWsCMRSE7wX/Q3iCl6JZPVhZjSKiYI9a6fl188wu&#10;bl7WJLuu/74RCj0OM/MNs9r0thYd+VA5VjCdZCCIC6crNgouX4fxAkSIyBprx6TgSQE268HbCnPt&#10;Hnyi7hyNSBAOOSooY2xyKUNRksUwcQ1x8q7OW4xJeiO1x0eC21rOsmwuLVacFkpsaFdScTu3VsH7&#10;fdHeOv/909OJZfu5Nxcz3So1GvbbJYhIffwP/7WPWsHsA15f0g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Xys4wgAAANsAAAAPAAAAAAAAAAAAAAAAAJgCAABkcnMvZG93&#10;bnJldi54bWxQSwUGAAAAAAQABAD1AAAAhwMAAAAA&#10;" fillcolor="#fe8637 [3204]" strokecolor="olive" strokeweight="3pt">
                  <v:stroke linestyle="thinThin"/>
                </v:oval>
                <w10:wrap anchorx="page" anchory="margin"/>
              </v:group>
            </w:pict>
          </mc:Fallback>
        </mc:AlternateContent>
      </w:r>
      <w:r w:rsidR="002636E5">
        <w:rPr>
          <w:rFonts w:asciiTheme="minorHAnsi" w:eastAsiaTheme="minorEastAsia" w:hAnsiTheme="minorHAnsi" w:cstheme="minorBidi"/>
          <w:color w:val="808000"/>
          <w:sz w:val="32"/>
          <w:szCs w:val="32"/>
        </w:rPr>
        <w:t>E</w:t>
      </w:r>
      <w:r w:rsidR="002636E5">
        <w:rPr>
          <w:rFonts w:asciiTheme="minorHAnsi" w:eastAsiaTheme="minorEastAsia" w:hAnsiTheme="minorHAnsi" w:cstheme="minorBidi"/>
          <w:caps w:val="0"/>
          <w:color w:val="808000"/>
          <w:spacing w:val="0"/>
          <w:sz w:val="32"/>
          <w:szCs w:val="32"/>
        </w:rPr>
        <w:t>ducación:</w:t>
      </w:r>
      <w:r w:rsidR="006A08DB" w:rsidRPr="006A08DB">
        <w:rPr>
          <w:noProof/>
        </w:rPr>
        <w:t xml:space="preserve"> </w:t>
      </w:r>
    </w:p>
    <w:p w14:paraId="06CB9564" w14:textId="66258D80" w:rsidR="00450F4B" w:rsidRPr="009B730A" w:rsidRDefault="00D27003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</w:rPr>
      </w:pPr>
      <w:r w:rsidRPr="10949210">
        <w:rPr>
          <w:rFonts w:asciiTheme="minorHAnsi" w:eastAsiaTheme="minorEastAsia" w:hAnsiTheme="minorHAnsi" w:cstheme="minorBidi"/>
        </w:rPr>
        <w:t>1995-1999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4777E6" wp14:editId="67CF76E3">
                <wp:simplePos x="0" y="0"/>
                <mc:AlternateContent>
                  <mc:Choice Requires="wp14">
                    <wp:positionH relativeFrom="page">
                      <wp14:pctPosHOffset>82000</wp14:pctPosHOffset>
                    </wp:positionH>
                  </mc:Choice>
                  <mc:Fallback>
                    <wp:positionH relativeFrom="page">
                      <wp:posOffset>6199505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1143000" cy="10058400"/>
                <wp:effectExtent l="0" t="0" r="2540" b="0"/>
                <wp:wrapNone/>
                <wp:docPr id="28" name="Rectángulo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Script" w:hAnsi="Segoe Script"/>
                                <w:caps/>
                                <w:color w:val="FFFFFF" w:themeColor="background1"/>
                                <w:sz w:val="56"/>
                                <w:szCs w:val="56"/>
                              </w:rPr>
                              <w:id w:val="842214393"/>
                              <w:placeholder>
                                <w:docPart w:val="8DB2A057F0B14B188D56A9C0F8D97B80"/>
                              </w:placeholder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604AB515" w14:textId="77777777" w:rsidR="006F7DF6" w:rsidRPr="002636E5" w:rsidRDefault="00451EF5">
                                <w:pPr>
                                  <w:rPr>
                                    <w:rFonts w:ascii="Segoe Script" w:hAnsi="Segoe Script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2636E5">
                                  <w:rPr>
                                    <w:rFonts w:ascii="Segoe Script" w:hAnsi="Segoe Script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Ana ibarrola</w:t>
                                </w:r>
                              </w:p>
                            </w:sdtContent>
                          </w:sdt>
                          <w:p w14:paraId="39B779B3" w14:textId="414F5046" w:rsidR="006F7DF6" w:rsidRDefault="002F03B5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Fonrouge 248 5c. </w:t>
                            </w:r>
                            <w:r w:rsidR="00FA5B96">
                              <w:rPr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Villa Luro.</w:t>
                            </w:r>
                            <w:r w:rsidR="00052EE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CABA</w:t>
                            </w:r>
                            <w:r w:rsidR="00D27003">
                              <w:rPr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D27003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sym w:font="Wingdings 2" w:char="F097"/>
                            </w:r>
                            <w:r w:rsidR="00D27003">
                              <w:rPr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052EE1">
                              <w:rPr>
                                <w:color w:val="FFFFFF" w:themeColor="background1"/>
                              </w:rPr>
                              <w:t>1537556303</w:t>
                            </w:r>
                            <w:r w:rsidR="00D27003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  <w:r w:rsidR="00D27003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sym w:font="Wingdings 2" w:char="0097"/>
                            </w:r>
                            <w:r w:rsidR="00D27003">
                              <w:rPr>
                                <w:color w:val="FFFFFF" w:themeColor="background1"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="00052EE1">
                              <w:rPr>
                                <w:color w:val="FFFFFF" w:themeColor="background1"/>
                              </w:rPr>
                              <w:t>anytaib@hotmail.com</w:t>
                            </w:r>
                            <w:r w:rsidR="00D27003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" wrap="square" lIns="45720" tIns="685800" rIns="45720" bIns="2286000" anchor="t" anchorCtr="0" upright="1">
                        <a:noAutofit/>
                      </wps:bodyPr>
                    </wps:wsp>
                  </a:graphicData>
                </a:graphic>
                <wp14:sizeRelH relativeFrom="right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034777E6" id="Rectángulo 141" o:spid="_x0000_s1026" style="position:absolute;margin-left:0;margin-top:0;width:90pt;height:11in;z-index:251655680;visibility:visible;mso-wrap-style:square;mso-width-percent:0;mso-height-percent:1000;mso-left-percent:820;mso-wrap-distance-left:9pt;mso-wrap-distance-top:0;mso-wrap-distance-right:9pt;mso-wrap-distance-bottom:0;mso-position-horizontal-relative:page;mso-position-vertical:center;mso-position-vertical-relative:page;mso-width-percent:0;mso-height-percent:1000;mso-left-percent:82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" filled="f" stroked="f" strokecolor="black [3213]">
                <v:textbox style="layout-flow:vertical" inset="3.6pt,54pt,3.6pt,180pt">
                  <w:txbxContent>
                    <w:sdt>
                      <w:sdtPr>
                        <w:rPr>
                          <w:rFonts w:ascii="Segoe Script" w:hAnsi="Segoe Script"/>
                          <w:caps/>
                          <w:color w:val="FFFFFF" w:themeColor="background1"/>
                          <w:sz w:val="56"/>
                          <w:szCs w:val="56"/>
                        </w:rPr>
                        <w:id w:val="842214393"/>
                        <w:placeholder>
                          <w:docPart w:val="8DB2A057F0B14B188D56A9C0F8D97B80"/>
                        </w:placeholder>
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<w:text/>
                      </w:sdtPr>
                      <w:sdtEndPr/>
                      <w:sdtContent>
                        <w:p w14:paraId="604AB515" w14:textId="77777777" w:rsidR="006F7DF6" w:rsidRPr="002636E5" w:rsidRDefault="00451EF5">
                          <w:pPr>
                            <w:rPr>
                              <w:rFonts w:ascii="Segoe Script" w:hAnsi="Segoe Script"/>
                              <w:caps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 w:rsidRPr="002636E5">
                            <w:rPr>
                              <w:rFonts w:ascii="Segoe Script" w:hAnsi="Segoe Script"/>
                              <w:caps/>
                              <w:color w:val="FFFFFF" w:themeColor="background1"/>
                              <w:sz w:val="56"/>
                              <w:szCs w:val="56"/>
                            </w:rPr>
                            <w:t>Ana ibarrola</w:t>
                          </w:r>
                        </w:p>
                      </w:sdtContent>
                    </w:sdt>
                    <w:p w14:paraId="39B779B3" w14:textId="414F5046" w:rsidR="006F7DF6" w:rsidRDefault="002F03B5">
                      <w:pPr>
                        <w:spacing w:line="240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Fonrouge 248 5c. </w:t>
                      </w:r>
                      <w:r w:rsidR="00FA5B96">
                        <w:rPr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Villa Luro.</w:t>
                      </w:r>
                      <w:r w:rsidR="00052EE1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 CABA</w:t>
                      </w:r>
                      <w:r w:rsidR="00D27003">
                        <w:rPr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D27003">
                        <w:rPr>
                          <w:color w:val="FFFFFF" w:themeColor="background1"/>
                          <w:sz w:val="16"/>
                          <w:szCs w:val="16"/>
                        </w:rPr>
                        <w:sym w:font="Wingdings 2" w:char="F097"/>
                      </w:r>
                      <w:r w:rsidR="00D27003">
                        <w:rPr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052EE1">
                        <w:rPr>
                          <w:color w:val="FFFFFF" w:themeColor="background1"/>
                        </w:rPr>
                        <w:t>1537556303</w:t>
                      </w:r>
                      <w:r w:rsidR="00D27003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  <w:r w:rsidR="00D27003">
                        <w:rPr>
                          <w:color w:val="FFFFFF" w:themeColor="background1"/>
                          <w:sz w:val="16"/>
                          <w:szCs w:val="16"/>
                        </w:rPr>
                        <w:sym w:font="Wingdings 2" w:char="0097"/>
                      </w:r>
                      <w:r w:rsidR="00D27003">
                        <w:rPr>
                          <w:color w:val="FFFFFF" w:themeColor="background1"/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r w:rsidR="00052EE1">
                        <w:rPr>
                          <w:color w:val="FFFFFF" w:themeColor="background1"/>
                        </w:rPr>
                        <w:t>anytaib@hotmail.com</w:t>
                      </w:r>
                      <w:r w:rsidR="00D27003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450F4B">
        <w:rPr>
          <w:rFonts w:asciiTheme="minorHAnsi" w:hAnsiTheme="minorHAnsi" w:cstheme="minorBidi"/>
          <w:caps w:val="0"/>
          <w:spacing w:val="0"/>
        </w:rPr>
        <w:tab/>
      </w: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</w:t>
      </w: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Bachiller con orientación laboral en auxiliar docente</w:t>
      </w:r>
    </w:p>
    <w:p w14:paraId="26447162" w14:textId="4DC6DB50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Instituto Juan XXIII- V.Bosch</w:t>
      </w:r>
    </w:p>
    <w:p w14:paraId="6E25E042" w14:textId="3A60D45D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2000-2002</w:t>
      </w:r>
      <w:r w:rsidRPr="00450F4B">
        <w:rPr>
          <w:rFonts w:asciiTheme="minorHAnsi" w:hAnsiTheme="minorHAnsi" w:cstheme="minorBidi"/>
          <w:caps w:val="0"/>
          <w:spacing w:val="0"/>
        </w:rPr>
        <w:tab/>
      </w: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</w:t>
      </w: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Profesora en Educación Inicial</w:t>
      </w:r>
    </w:p>
    <w:p w14:paraId="1CBEB218" w14:textId="44D1897D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Profesorado del ConSuDEC “Septimio Walsh” Capital</w:t>
      </w:r>
    </w:p>
    <w:p w14:paraId="6B16DD9F" w14:textId="77777777" w:rsidR="00451EF5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2005…       </w:t>
      </w:r>
      <w:r w:rsidRPr="00450F4B">
        <w:rPr>
          <w:rFonts w:asciiTheme="minorHAnsi" w:hAnsiTheme="minorHAnsi" w:cstheme="minorBidi"/>
          <w:caps w:val="0"/>
          <w:spacing w:val="0"/>
        </w:rPr>
        <w:tab/>
      </w:r>
      <w:r w:rsidRPr="10949210">
        <w:rPr>
          <w:rFonts w:asciiTheme="minorHAnsi" w:eastAsiaTheme="minorEastAsia" w:hAnsiTheme="minorHAnsi" w:cstheme="minorBidi"/>
          <w:caps w:val="0"/>
          <w:spacing w:val="0"/>
        </w:rPr>
        <w:t>Li</w:t>
      </w:r>
      <w:r w:rsidR="00451EF5" w:rsidRPr="10949210">
        <w:rPr>
          <w:rFonts w:asciiTheme="minorHAnsi" w:eastAsiaTheme="minorEastAsia" w:hAnsiTheme="minorHAnsi" w:cstheme="minorBidi"/>
          <w:caps w:val="0"/>
          <w:spacing w:val="0"/>
        </w:rPr>
        <w:t>c. en Tiempo Libre y Recreación</w:t>
      </w:r>
    </w:p>
    <w:p w14:paraId="7F140BC1" w14:textId="77777777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CaPacyt –Caseros (Incompleta)</w:t>
      </w:r>
    </w:p>
    <w:p w14:paraId="7347A429" w14:textId="2A079207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2010-2012</w:t>
      </w:r>
      <w:r w:rsidRPr="00450F4B">
        <w:rPr>
          <w:rFonts w:asciiTheme="minorHAnsi" w:hAnsiTheme="minorHAnsi" w:cstheme="minorBidi"/>
          <w:caps w:val="0"/>
          <w:spacing w:val="0"/>
        </w:rPr>
        <w:tab/>
      </w:r>
      <w:r w:rsidR="00A00CDF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Li</w:t>
      </w:r>
      <w:r w:rsidR="00A00CDF" w:rsidRPr="10949210">
        <w:rPr>
          <w:rFonts w:asciiTheme="minorHAnsi" w:eastAsiaTheme="minorEastAsia" w:hAnsiTheme="minorHAnsi" w:cstheme="minorBidi"/>
          <w:caps w:val="0"/>
          <w:color w:val="808000"/>
          <w:spacing w:val="0"/>
          <w:lang w:val="es-ES"/>
        </w:rPr>
        <w:t>c.</w:t>
      </w:r>
      <w:r w:rsidR="001E71FA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 en</w:t>
      </w: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 Cs de la  Educación </w:t>
      </w:r>
    </w:p>
    <w:p w14:paraId="53B06116" w14:textId="77777777" w:rsid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Universidad de Morón </w:t>
      </w:r>
    </w:p>
    <w:p w14:paraId="1834D328" w14:textId="2DCA60D9" w:rsidR="00C15287" w:rsidRDefault="00C15287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2013-</w:t>
      </w: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 Profesora e</w:t>
      </w:r>
      <w:r w:rsidR="004D7D87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n Educación Primaria</w:t>
      </w:r>
      <w:r w:rsidR="009A44F0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 </w:t>
      </w:r>
      <w:r w:rsidR="00A00CDF" w:rsidRPr="10949210">
        <w:rPr>
          <w:rFonts w:asciiTheme="minorHAnsi" w:eastAsiaTheme="minorEastAsia" w:hAnsiTheme="minorHAnsi" w:cstheme="minorBidi"/>
          <w:caps w:val="0"/>
          <w:color w:val="808000"/>
          <w:spacing w:val="0"/>
          <w:lang w:val="es-ES"/>
        </w:rPr>
        <w:t>(en curso)</w:t>
      </w:r>
    </w:p>
    <w:p w14:paraId="5BE52489" w14:textId="36BF5E06" w:rsidR="004D7D87" w:rsidRDefault="006A08DB" w:rsidP="004D7D87">
      <w:pPr>
        <w:pStyle w:val="Seccin"/>
        <w:rPr>
          <w:rFonts w:asciiTheme="minorHAnsi" w:hAnsiTheme="minorHAnsi" w:cstheme="minorBidi"/>
          <w:caps w:val="0"/>
          <w:spacing w:val="0"/>
        </w:rPr>
      </w:pPr>
      <w:r>
        <w:rPr>
          <w:rFonts w:asciiTheme="minorHAnsi" w:eastAsiaTheme="minorEastAsia" w:hAnsiTheme="minorHAnsi" w:cstheme="minorBidi"/>
          <w:caps w:val="0"/>
          <w:spacing w:val="0"/>
        </w:rPr>
        <w:t>Profesorado Instituto Las Nieves</w:t>
      </w:r>
    </w:p>
    <w:p w14:paraId="475C4D41" w14:textId="0D0EC8B0" w:rsidR="00450F4B" w:rsidRDefault="007226E8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</w:rPr>
      </w:pPr>
      <w:r>
        <w:rPr>
          <w:rFonts w:asciiTheme="minorHAnsi" w:hAnsiTheme="minorHAnsi" w:cstheme="minorBidi"/>
          <w:caps w:val="0"/>
          <w:color w:val="808000"/>
          <w:spacing w:val="0"/>
        </w:rPr>
        <w:t xml:space="preserve">Cursos: Neurociencias, educación emocional, Neuropedagogia. </w:t>
      </w:r>
    </w:p>
    <w:p w14:paraId="37FD5766" w14:textId="5110B11E" w:rsidR="007226E8" w:rsidRPr="00451EF5" w:rsidRDefault="007226E8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</w:rPr>
      </w:pPr>
      <w:r>
        <w:rPr>
          <w:rFonts w:asciiTheme="minorHAnsi" w:eastAsiaTheme="minorEastAsia" w:hAnsiTheme="minorHAnsi" w:cstheme="minorBidi"/>
          <w:caps w:val="0"/>
          <w:spacing w:val="0"/>
        </w:rPr>
        <w:t>Cepa. Escuela de Educacion</w:t>
      </w:r>
      <w:r>
        <w:rPr>
          <w:rFonts w:asciiTheme="minorHAnsi" w:eastAsiaTheme="minorEastAsia" w:hAnsiTheme="minorHAnsi" w:cstheme="minorBidi"/>
          <w:caps w:val="0"/>
          <w:spacing w:val="0"/>
        </w:rPr>
        <w:softHyphen/>
        <w:t>-Universidad Austral</w:t>
      </w:r>
    </w:p>
    <w:p w14:paraId="66917473" w14:textId="1CD548A3" w:rsidR="00450F4B" w:rsidRPr="001E71FA" w:rsidRDefault="00450F4B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  <w:sz w:val="32"/>
          <w:szCs w:val="32"/>
        </w:rPr>
      </w:pP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  <w:sz w:val="32"/>
          <w:szCs w:val="32"/>
        </w:rPr>
        <w:t xml:space="preserve"> Idiomas:</w:t>
      </w:r>
    </w:p>
    <w:p w14:paraId="2AA74902" w14:textId="7A3ABFB0" w:rsidR="00450F4B" w:rsidRPr="00451EF5" w:rsidRDefault="00450F4B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1992-2004</w:t>
      </w:r>
      <w:r w:rsidRPr="00450F4B">
        <w:rPr>
          <w:rFonts w:asciiTheme="minorHAnsi" w:hAnsiTheme="minorHAnsi" w:cstheme="minorBidi"/>
          <w:caps w:val="0"/>
          <w:spacing w:val="0"/>
        </w:rPr>
        <w:tab/>
      </w: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Nivel superior completo</w:t>
      </w:r>
    </w:p>
    <w:p w14:paraId="2F62A149" w14:textId="77777777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Instituto CAmbridge</w:t>
      </w:r>
    </w:p>
    <w:p w14:paraId="4EC71F1C" w14:textId="77777777" w:rsidR="00450F4B" w:rsidRPr="00451EF5" w:rsidRDefault="00450F4B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</w:rPr>
      </w:pPr>
    </w:p>
    <w:p w14:paraId="33B214F4" w14:textId="2B1F91F0" w:rsidR="00FE2CA7" w:rsidRDefault="00451EF5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  <w:sz w:val="32"/>
          <w:szCs w:val="32"/>
        </w:rPr>
      </w:pP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 </w:t>
      </w:r>
      <w:r w:rsidR="00450F4B" w:rsidRPr="10949210">
        <w:rPr>
          <w:rFonts w:asciiTheme="minorHAnsi" w:eastAsiaTheme="minorEastAsia" w:hAnsiTheme="minorHAnsi" w:cstheme="minorBidi"/>
          <w:caps w:val="0"/>
          <w:color w:val="808000"/>
          <w:spacing w:val="0"/>
          <w:sz w:val="32"/>
          <w:szCs w:val="32"/>
        </w:rPr>
        <w:t>Experiencia laboral:</w:t>
      </w:r>
    </w:p>
    <w:p w14:paraId="02575B0A" w14:textId="660F9357" w:rsidR="00BA1277" w:rsidRDefault="00BA1277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  <w:lang w:val="es-ES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  <w:lang w:val="es-ES"/>
        </w:rPr>
        <w:t>2016</w:t>
      </w: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     </w:t>
      </w:r>
      <w:r w:rsidR="002F2C24" w:rsidRPr="10949210">
        <w:rPr>
          <w:rFonts w:asciiTheme="minorHAnsi" w:eastAsiaTheme="minorEastAsia" w:hAnsiTheme="minorHAnsi" w:cstheme="minorBidi"/>
          <w:caps w:val="0"/>
          <w:color w:val="808000"/>
          <w:spacing w:val="0"/>
          <w:lang w:val="es-ES"/>
        </w:rPr>
        <w:t>Coord</w:t>
      </w:r>
      <w:r w:rsidR="0035042F">
        <w:rPr>
          <w:rFonts w:asciiTheme="minorHAnsi" w:eastAsiaTheme="minorEastAsia" w:hAnsiTheme="minorHAnsi" w:cstheme="minorBidi"/>
          <w:caps w:val="0"/>
          <w:color w:val="808000"/>
          <w:spacing w:val="0"/>
          <w:lang w:val="es-ES"/>
        </w:rPr>
        <w:t>.</w:t>
      </w:r>
      <w:r w:rsidR="002F2C24" w:rsidRPr="10949210">
        <w:rPr>
          <w:rFonts w:asciiTheme="minorHAnsi" w:eastAsiaTheme="minorEastAsia" w:hAnsiTheme="minorHAnsi" w:cstheme="minorBidi"/>
          <w:caps w:val="0"/>
          <w:color w:val="808000"/>
          <w:spacing w:val="0"/>
          <w:lang w:val="es-ES"/>
        </w:rPr>
        <w:t xml:space="preserve">. Jornada </w:t>
      </w:r>
      <w:r w:rsidR="0004297F" w:rsidRPr="10949210">
        <w:rPr>
          <w:rFonts w:asciiTheme="minorHAnsi" w:eastAsiaTheme="minorEastAsia" w:hAnsiTheme="minorHAnsi" w:cstheme="minorBidi"/>
          <w:caps w:val="0"/>
          <w:color w:val="808000"/>
          <w:spacing w:val="0"/>
          <w:lang w:val="es-ES"/>
        </w:rPr>
        <w:t xml:space="preserve">extendida </w:t>
      </w:r>
    </w:p>
    <w:p w14:paraId="40947FD9" w14:textId="12F72DFA" w:rsidR="00B05E7B" w:rsidRDefault="00B05E7B" w:rsidP="00A972D5">
      <w:pPr>
        <w:pStyle w:val="Seccin"/>
        <w:rPr>
          <w:rFonts w:asciiTheme="minorHAnsi" w:eastAsiaTheme="minorEastAsia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Instituto Ntra Sra de la Misericordia    (Mataderos)</w:t>
      </w:r>
    </w:p>
    <w:p w14:paraId="3FCE663E" w14:textId="38EA75E0" w:rsidR="00945B9D" w:rsidRDefault="00945B9D" w:rsidP="00A972D5">
      <w:pPr>
        <w:pStyle w:val="Seccin"/>
        <w:rPr>
          <w:rFonts w:asciiTheme="minorHAnsi" w:hAnsiTheme="minorHAnsi" w:cstheme="minorBidi"/>
          <w:caps w:val="0"/>
          <w:spacing w:val="0"/>
        </w:rPr>
      </w:pPr>
      <w:r>
        <w:rPr>
          <w:rFonts w:asciiTheme="minorHAnsi" w:hAnsiTheme="minorHAnsi" w:cstheme="minorBidi"/>
          <w:caps w:val="0"/>
          <w:spacing w:val="0"/>
        </w:rPr>
        <w:t xml:space="preserve">2016        </w:t>
      </w:r>
      <w:r>
        <w:rPr>
          <w:rFonts w:asciiTheme="minorHAnsi" w:eastAsiaTheme="minorEastAsia" w:hAnsiTheme="minorHAnsi" w:cstheme="minorBidi"/>
          <w:caps w:val="0"/>
          <w:color w:val="808000"/>
          <w:spacing w:val="0"/>
        </w:rPr>
        <w:t>Filosofia para niños (4to grado, filosofía del lenguaje)</w:t>
      </w:r>
    </w:p>
    <w:p w14:paraId="69B01B48" w14:textId="4FB7EB98" w:rsidR="00096DDE" w:rsidRDefault="006A08D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>
        <w:rPr>
          <w:rFonts w:asciiTheme="minorHAnsi" w:eastAsiaTheme="minorEastAsia" w:hAnsiTheme="minorHAnsi" w:cstheme="minorBidi"/>
          <w:caps w:val="0"/>
          <w:spacing w:val="0"/>
          <w:lang w:val="es-ES"/>
        </w:rPr>
        <w:t>2013 -2018</w:t>
      </w:r>
      <w:r w:rsidR="00012148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    </w:t>
      </w:r>
      <w:r w:rsidR="00012148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Docente Nivel Primario</w:t>
      </w:r>
      <w:r w:rsidR="00012148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 </w:t>
      </w:r>
    </w:p>
    <w:p w14:paraId="113F7BBA" w14:textId="77777777" w:rsidR="00096DDE" w:rsidRDefault="00096DDE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Instituto Ntra Sra de la Misericordia    (Mataderos)</w:t>
      </w:r>
    </w:p>
    <w:p w14:paraId="0F98745F" w14:textId="3D541264" w:rsidR="00096DDE" w:rsidRDefault="00096DDE" w:rsidP="00096DDE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2013           </w:t>
      </w:r>
      <w:r w:rsidR="00012148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Docente Nivel Primario</w:t>
      </w:r>
      <w:r w:rsidR="00012148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 </w:t>
      </w:r>
    </w:p>
    <w:p w14:paraId="243EE43C" w14:textId="77777777" w:rsidR="00096DDE" w:rsidRPr="00096DDE" w:rsidRDefault="00096DDE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  <w:sz w:val="32"/>
          <w:szCs w:val="32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Instituto Monseñor Sabelli (Caballito)</w:t>
      </w:r>
    </w:p>
    <w:p w14:paraId="37768EFE" w14:textId="3D7C5511" w:rsidR="00096DDE" w:rsidRDefault="00096DDE" w:rsidP="00096DDE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2013           </w:t>
      </w:r>
      <w:r w:rsidR="00012148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Docente Nivel Primario</w:t>
      </w:r>
      <w:r w:rsidR="00012148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 </w:t>
      </w:r>
    </w:p>
    <w:p w14:paraId="7227DBEF" w14:textId="77777777" w:rsidR="00096DDE" w:rsidRPr="001E71FA" w:rsidRDefault="00096DDE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  <w:sz w:val="32"/>
          <w:szCs w:val="32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Instituto Don Orione (Congreso)</w:t>
      </w:r>
      <w:bookmarkStart w:id="0" w:name="_GoBack"/>
      <w:bookmarkEnd w:id="0"/>
    </w:p>
    <w:p w14:paraId="3D414E7A" w14:textId="6EA635DF" w:rsidR="00450F4B" w:rsidRPr="00450F4B" w:rsidRDefault="00945B9D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>
        <w:rPr>
          <w:rFonts w:asciiTheme="minorHAnsi" w:eastAsiaTheme="minorEastAsia" w:hAnsiTheme="minorHAnsi" w:cstheme="minorBidi"/>
          <w:caps w:val="0"/>
          <w:spacing w:val="0"/>
        </w:rPr>
        <w:t>2013-2016</w:t>
      </w:r>
      <w:r w:rsidR="00451EF5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        </w:t>
      </w:r>
      <w:r w:rsidR="00450F4B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Catequista de 1er ciclo</w:t>
      </w:r>
    </w:p>
    <w:p w14:paraId="17365AAB" w14:textId="407CA7CD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Instituto Ntra Sra de la Misericordia    (Mataderos)</w:t>
      </w:r>
      <w:r w:rsidR="006A08DB">
        <w:rPr>
          <w:rFonts w:asciiTheme="minorHAnsi" w:eastAsiaTheme="minorEastAsia" w:hAnsiTheme="minorHAnsi" w:cstheme="minorBidi"/>
          <w:caps w:val="0"/>
          <w:spacing w:val="0"/>
        </w:rPr>
        <w:t xml:space="preserve"> </w:t>
      </w:r>
    </w:p>
    <w:p w14:paraId="5FBF441E" w14:textId="1206B4CE" w:rsidR="00450F4B" w:rsidRPr="00096DDE" w:rsidRDefault="00451EF5" w:rsidP="00450F4B">
      <w:pPr>
        <w:pStyle w:val="Seccin"/>
        <w:rPr>
          <w:rFonts w:asciiTheme="minorHAnsi" w:hAnsiTheme="minorHAnsi" w:cstheme="minorBidi"/>
          <w:caps w:val="0"/>
          <w:color w:val="675A00" w:themeColor="background2" w:themeShade="4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2009-2013 </w:t>
      </w:r>
      <w:r w:rsidR="00450F4B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Prof. de Informática </w:t>
      </w:r>
      <w:r w:rsidR="00096DDE" w:rsidRPr="10949210">
        <w:rPr>
          <w:rFonts w:asciiTheme="minorHAnsi" w:eastAsiaTheme="minorEastAsia" w:hAnsiTheme="minorHAnsi" w:cstheme="minorBidi"/>
          <w:caps w:val="0"/>
          <w:color w:val="675A00" w:themeColor="background2" w:themeShade="40"/>
          <w:spacing w:val="0"/>
        </w:rPr>
        <w:t>Nivel inicial y Primaria</w:t>
      </w:r>
    </w:p>
    <w:p w14:paraId="5AB8BEC7" w14:textId="3C9DC81D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Instituto Mons. Sabelli (Caballito)</w:t>
      </w:r>
    </w:p>
    <w:p w14:paraId="4946E5A4" w14:textId="31EAE939" w:rsidR="00450F4B" w:rsidRPr="00096DDE" w:rsidRDefault="00451EF5" w:rsidP="00450F4B">
      <w:pPr>
        <w:pStyle w:val="Seccin"/>
        <w:rPr>
          <w:rFonts w:asciiTheme="minorHAnsi" w:hAnsiTheme="minorHAnsi" w:cstheme="minorBidi"/>
          <w:caps w:val="0"/>
          <w:color w:val="675A00" w:themeColor="background2" w:themeShade="4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2011-2013 </w:t>
      </w:r>
      <w:r w:rsidR="00450F4B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Prof. de Informática </w:t>
      </w:r>
      <w:r w:rsidR="00096DDE" w:rsidRPr="10949210">
        <w:rPr>
          <w:rFonts w:asciiTheme="minorHAnsi" w:eastAsiaTheme="minorEastAsia" w:hAnsiTheme="minorHAnsi" w:cstheme="minorBidi"/>
          <w:caps w:val="0"/>
          <w:color w:val="675A00" w:themeColor="background2" w:themeShade="40"/>
          <w:spacing w:val="0"/>
        </w:rPr>
        <w:t>Nivel Primario</w:t>
      </w:r>
    </w:p>
    <w:p w14:paraId="6D3EFFD6" w14:textId="632BBCDB" w:rsidR="00450F4B" w:rsidRPr="00790BF8" w:rsidRDefault="00790BF8" w:rsidP="00450F4B">
      <w:pPr>
        <w:pStyle w:val="Seccin"/>
        <w:rPr>
          <w:rFonts w:asciiTheme="minorHAnsi" w:hAnsiTheme="minorHAnsi" w:cstheme="minorBidi"/>
          <w:caps w:val="0"/>
          <w:color w:val="auto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Instituto</w:t>
      </w:r>
      <w:r w:rsidR="00450F4B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Ntra Sra de la Misericordia (Mataderos)</w:t>
      </w:r>
    </w:p>
    <w:p w14:paraId="04AC1288" w14:textId="6C8AFB4E" w:rsidR="00450F4B" w:rsidRPr="00451EF5" w:rsidRDefault="00E3465C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8FC78F1" wp14:editId="07F58C4B">
            <wp:simplePos x="0" y="0"/>
            <wp:positionH relativeFrom="margin">
              <wp:align>right</wp:align>
            </wp:positionH>
            <wp:positionV relativeFrom="paragraph">
              <wp:posOffset>159385</wp:posOffset>
            </wp:positionV>
            <wp:extent cx="1485900" cy="1481455"/>
            <wp:effectExtent l="0" t="0" r="0" b="444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1120741_10214621102937115_4399022894609334272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4859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EF5" w:rsidRPr="10949210">
        <w:rPr>
          <w:rFonts w:asciiTheme="minorHAnsi" w:eastAsiaTheme="minorEastAsia" w:hAnsiTheme="minorHAnsi" w:cstheme="minorBidi"/>
          <w:caps w:val="0"/>
          <w:spacing w:val="0"/>
        </w:rPr>
        <w:t>2004-2013</w:t>
      </w:r>
      <w:r w:rsidR="00450F4B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</w:t>
      </w:r>
      <w:r w:rsidR="00450F4B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Maestra de sala</w:t>
      </w:r>
      <w:r w:rsidR="009B730A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 Nivel Inicial</w:t>
      </w:r>
    </w:p>
    <w:p w14:paraId="07812397" w14:textId="75E7EC57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( modalidad de parejas pedagogicas)</w:t>
      </w:r>
    </w:p>
    <w:p w14:paraId="63B48A23" w14:textId="70292BB3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Instituto  Mons. Sabelli. Caballito</w:t>
      </w:r>
    </w:p>
    <w:p w14:paraId="1F4F21AE" w14:textId="50B9374A" w:rsidR="00450F4B" w:rsidRPr="00012148" w:rsidRDefault="00451EF5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2006-2007 </w:t>
      </w:r>
      <w:r w:rsidR="00945B9D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Maestra de sección suplente </w:t>
      </w:r>
      <w:r w:rsidR="00450F4B" w:rsidRPr="10949210">
        <w:rPr>
          <w:rFonts w:asciiTheme="minorHAnsi" w:eastAsiaTheme="minorEastAsia" w:hAnsiTheme="minorHAnsi" w:cstheme="minorBidi"/>
          <w:caps w:val="0"/>
          <w:spacing w:val="0"/>
        </w:rPr>
        <w:t>Gobierno de la Ciudad de Buenos Aires</w:t>
      </w:r>
    </w:p>
    <w:p w14:paraId="4D9744D7" w14:textId="091C65C7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2005</w:t>
      </w:r>
      <w:r w:rsidRPr="00450F4B">
        <w:rPr>
          <w:rFonts w:asciiTheme="minorHAnsi" w:hAnsiTheme="minorHAnsi" w:cstheme="minorBidi"/>
          <w:caps w:val="0"/>
          <w:spacing w:val="0"/>
        </w:rPr>
        <w:tab/>
      </w:r>
      <w:r w:rsidR="00451EF5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    </w:t>
      </w: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Maestra de sala integrada 3 y 4 Años</w:t>
      </w:r>
    </w:p>
    <w:p w14:paraId="1FBD2F68" w14:textId="6BD5EDCD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Jardín de infantes “EL Principito  Feliz”</w:t>
      </w:r>
      <w:r w:rsidR="00C23B20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Villa </w:t>
      </w: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Bosch</w:t>
      </w:r>
    </w:p>
    <w:p w14:paraId="62F322B4" w14:textId="3CBCDD5E" w:rsidR="00450F4B" w:rsidRP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2003</w:t>
      </w:r>
      <w:r w:rsidRPr="00450F4B">
        <w:rPr>
          <w:rFonts w:asciiTheme="minorHAnsi" w:hAnsiTheme="minorHAnsi" w:cstheme="minorBidi"/>
          <w:caps w:val="0"/>
          <w:spacing w:val="0"/>
        </w:rPr>
        <w:tab/>
      </w:r>
      <w:r w:rsidR="00451EF5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      </w:t>
      </w: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Maestra de sala de 4 años</w:t>
      </w:r>
    </w:p>
    <w:p w14:paraId="19094A10" w14:textId="77777777" w:rsidR="00450F4B" w:rsidRPr="00451EF5" w:rsidRDefault="00451EF5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                   </w:t>
      </w:r>
      <w:r w:rsidR="00450F4B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Prof. De Ingles Sala de 5 años</w:t>
      </w:r>
    </w:p>
    <w:p w14:paraId="6F5E8A75" w14:textId="77777777" w:rsidR="00450F4B" w:rsidRPr="00450F4B" w:rsidRDefault="00451EF5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Instituto Privado Infantina </w:t>
      </w:r>
      <w:r w:rsidR="00450F4B" w:rsidRPr="10949210">
        <w:rPr>
          <w:rFonts w:asciiTheme="minorHAnsi" w:eastAsiaTheme="minorEastAsia" w:hAnsiTheme="minorHAnsi" w:cstheme="minorBidi"/>
          <w:caps w:val="0"/>
          <w:spacing w:val="0"/>
        </w:rPr>
        <w:t>Paternal</w:t>
      </w:r>
    </w:p>
    <w:p w14:paraId="42980169" w14:textId="77777777" w:rsidR="00450F4B" w:rsidRPr="00451EF5" w:rsidRDefault="00451EF5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2002-</w:t>
      </w: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 xml:space="preserve">2005  </w:t>
      </w:r>
      <w:r w:rsidR="00450F4B" w:rsidRPr="10949210">
        <w:rPr>
          <w:rFonts w:asciiTheme="minorHAnsi" w:eastAsiaTheme="minorEastAsia" w:hAnsiTheme="minorHAnsi" w:cstheme="minorBidi"/>
          <w:caps w:val="0"/>
          <w:color w:val="808000"/>
          <w:spacing w:val="0"/>
        </w:rPr>
        <w:t>Maestra de grupos de 2 a 5 años</w:t>
      </w:r>
    </w:p>
    <w:p w14:paraId="49B6C349" w14:textId="3BF7A465" w:rsidR="00450F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</w:rPr>
        <w:t>C</w:t>
      </w:r>
      <w:r w:rsidR="00451EF5" w:rsidRPr="10949210">
        <w:rPr>
          <w:rFonts w:asciiTheme="minorHAnsi" w:eastAsiaTheme="minorEastAsia" w:hAnsiTheme="minorHAnsi" w:cstheme="minorBidi"/>
          <w:caps w:val="0"/>
          <w:spacing w:val="0"/>
        </w:rPr>
        <w:t xml:space="preserve">olonia de vacaciones “San José” </w:t>
      </w:r>
      <w:r w:rsidRPr="10949210">
        <w:rPr>
          <w:rFonts w:asciiTheme="minorHAnsi" w:eastAsiaTheme="minorEastAsia" w:hAnsiTheme="minorHAnsi" w:cstheme="minorBidi"/>
          <w:caps w:val="0"/>
          <w:spacing w:val="0"/>
        </w:rPr>
        <w:t>Martín Coronado</w:t>
      </w:r>
    </w:p>
    <w:p w14:paraId="266A9C85" w14:textId="77777777" w:rsidR="002636E5" w:rsidRPr="00450F4B" w:rsidRDefault="002636E5" w:rsidP="00450F4B">
      <w:pPr>
        <w:pStyle w:val="Seccin"/>
        <w:rPr>
          <w:rFonts w:asciiTheme="minorHAnsi" w:hAnsiTheme="minorHAnsi" w:cstheme="minorBidi"/>
          <w:caps w:val="0"/>
          <w:spacing w:val="0"/>
        </w:rPr>
      </w:pPr>
    </w:p>
    <w:p w14:paraId="029A955D" w14:textId="77777777" w:rsidR="00450F4B" w:rsidRPr="00B0524B" w:rsidRDefault="00450F4B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  <w:sz w:val="18"/>
          <w:szCs w:val="18"/>
        </w:rPr>
      </w:pP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  <w:sz w:val="18"/>
          <w:szCs w:val="18"/>
        </w:rPr>
        <w:t xml:space="preserve">Otros trabajos:   </w:t>
      </w:r>
    </w:p>
    <w:p w14:paraId="2642D897" w14:textId="5F74543A" w:rsidR="00450F4B" w:rsidRPr="00B0524B" w:rsidRDefault="00451EF5" w:rsidP="00450F4B">
      <w:pPr>
        <w:pStyle w:val="Seccin"/>
        <w:rPr>
          <w:rFonts w:asciiTheme="minorHAnsi" w:hAnsiTheme="minorHAnsi" w:cstheme="minorBidi"/>
          <w:caps w:val="0"/>
          <w:color w:val="808000"/>
          <w:spacing w:val="0"/>
          <w:sz w:val="18"/>
          <w:szCs w:val="18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 xml:space="preserve">2000- 2005 </w:t>
      </w:r>
      <w:r w:rsidR="00012148" w:rsidRPr="10949210">
        <w:rPr>
          <w:rFonts w:asciiTheme="minorHAnsi" w:eastAsiaTheme="minorEastAsia" w:hAnsiTheme="minorHAnsi" w:cstheme="minorBidi"/>
          <w:caps w:val="0"/>
          <w:color w:val="808000"/>
          <w:spacing w:val="0"/>
          <w:sz w:val="18"/>
          <w:szCs w:val="18"/>
        </w:rPr>
        <w:t xml:space="preserve">Animación </w:t>
      </w:r>
      <w:r w:rsidR="006A08DB">
        <w:rPr>
          <w:rFonts w:asciiTheme="minorHAnsi" w:eastAsiaTheme="minorEastAsia" w:hAnsiTheme="minorHAnsi" w:cstheme="minorBidi"/>
          <w:caps w:val="0"/>
          <w:color w:val="808000"/>
          <w:spacing w:val="0"/>
          <w:sz w:val="18"/>
          <w:szCs w:val="18"/>
        </w:rPr>
        <w:t>de fiestas para niños.</w:t>
      </w:r>
    </w:p>
    <w:p w14:paraId="53F7F20E" w14:textId="26577549" w:rsidR="00450F4B" w:rsidRPr="001E71FA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  <w:sz w:val="32"/>
          <w:szCs w:val="32"/>
        </w:rPr>
      </w:pPr>
      <w:r w:rsidRPr="10949210">
        <w:rPr>
          <w:rFonts w:asciiTheme="minorHAnsi" w:eastAsiaTheme="minorEastAsia" w:hAnsiTheme="minorHAnsi" w:cstheme="minorBidi"/>
          <w:caps w:val="0"/>
          <w:color w:val="808000"/>
          <w:spacing w:val="0"/>
          <w:sz w:val="32"/>
          <w:szCs w:val="32"/>
        </w:rPr>
        <w:t>Trabajos voluntarios:</w:t>
      </w:r>
    </w:p>
    <w:p w14:paraId="2A481449" w14:textId="5CF952B6" w:rsidR="00450F4B" w:rsidRPr="00B0524B" w:rsidRDefault="00450F4B" w:rsidP="00450F4B">
      <w:pPr>
        <w:pStyle w:val="Seccin"/>
        <w:rPr>
          <w:rFonts w:asciiTheme="minorHAnsi" w:hAnsiTheme="minorHAnsi" w:cstheme="minorBidi"/>
          <w:caps w:val="0"/>
          <w:spacing w:val="0"/>
          <w:sz w:val="18"/>
          <w:szCs w:val="18"/>
        </w:rPr>
      </w:pPr>
    </w:p>
    <w:p w14:paraId="024FDF97" w14:textId="26FF1770" w:rsidR="00E3465C" w:rsidRPr="00E3465C" w:rsidRDefault="006A08DB" w:rsidP="00E3465C">
      <w:pPr>
        <w:pStyle w:val="Seccin"/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</w:pPr>
      <w:r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>2017: Apoyo escolar . Centro Comunitario.Villa Oculta.</w:t>
      </w:r>
      <w:r w:rsidR="00945B9D"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 xml:space="preserve"> </w:t>
      </w:r>
    </w:p>
    <w:p w14:paraId="4D414247" w14:textId="77777777" w:rsidR="00E3465C" w:rsidRPr="00B0524B" w:rsidRDefault="00E3465C" w:rsidP="00E3465C">
      <w:pPr>
        <w:pStyle w:val="Seccin"/>
        <w:rPr>
          <w:rFonts w:asciiTheme="minorHAnsi" w:hAnsiTheme="minorHAnsi" w:cstheme="minorBidi"/>
          <w:caps w:val="0"/>
          <w:spacing w:val="0"/>
          <w:sz w:val="18"/>
          <w:szCs w:val="18"/>
        </w:rPr>
      </w:pPr>
      <w:r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 xml:space="preserve">2006-2007   </w:t>
      </w:r>
      <w:r w:rsidRPr="10949210"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>Equipo Diocesano de Pastoral de Adolescecia  Juventud de San Martín</w:t>
      </w:r>
    </w:p>
    <w:p w14:paraId="5B986DE4" w14:textId="77777777" w:rsidR="00E3465C" w:rsidRPr="00B0524B" w:rsidRDefault="00E3465C" w:rsidP="00E3465C">
      <w:pPr>
        <w:pStyle w:val="Seccin"/>
        <w:rPr>
          <w:rFonts w:asciiTheme="minorHAnsi" w:hAnsiTheme="minorHAnsi" w:cstheme="minorBidi"/>
          <w:caps w:val="0"/>
          <w:spacing w:val="0"/>
          <w:sz w:val="18"/>
          <w:szCs w:val="18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 xml:space="preserve">                     Área Formación-</w:t>
      </w:r>
    </w:p>
    <w:p w14:paraId="01BCBB58" w14:textId="77777777" w:rsidR="00E3465C" w:rsidRPr="00B0524B" w:rsidRDefault="00E3465C" w:rsidP="00E3465C">
      <w:pPr>
        <w:pStyle w:val="Seccin"/>
        <w:rPr>
          <w:rFonts w:asciiTheme="minorHAnsi" w:hAnsiTheme="minorHAnsi" w:cstheme="minorBidi"/>
          <w:caps w:val="0"/>
          <w:spacing w:val="0"/>
          <w:sz w:val="18"/>
          <w:szCs w:val="18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>1998-2003:   Coor</w:t>
      </w:r>
      <w:r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>dinación de Grupos Pre-Juveniles/Formacion de animadores</w:t>
      </w:r>
    </w:p>
    <w:p w14:paraId="406BC795" w14:textId="77777777" w:rsidR="00E3465C" w:rsidRPr="00B0524B" w:rsidRDefault="00E3465C" w:rsidP="00E3465C">
      <w:pPr>
        <w:pStyle w:val="Seccin"/>
        <w:rPr>
          <w:rFonts w:asciiTheme="minorHAnsi" w:hAnsiTheme="minorHAnsi" w:cstheme="minorBidi"/>
          <w:caps w:val="0"/>
          <w:spacing w:val="0"/>
          <w:sz w:val="18"/>
          <w:szCs w:val="18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 xml:space="preserve">                     Congregación Sacerdotes del Sagrado Corazón de J</w:t>
      </w:r>
      <w:r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 xml:space="preserve">esús de BEtharram              </w:t>
      </w:r>
    </w:p>
    <w:p w14:paraId="01D463D8" w14:textId="77777777" w:rsidR="00E3465C" w:rsidRPr="00B0524B" w:rsidRDefault="00E3465C" w:rsidP="00E3465C">
      <w:pPr>
        <w:pStyle w:val="Seccin"/>
        <w:rPr>
          <w:rFonts w:asciiTheme="minorHAnsi" w:hAnsiTheme="minorHAnsi" w:cstheme="minorBidi"/>
          <w:caps w:val="0"/>
          <w:spacing w:val="0"/>
          <w:sz w:val="18"/>
          <w:szCs w:val="18"/>
        </w:rPr>
      </w:pPr>
      <w:r w:rsidRPr="00B0524B">
        <w:rPr>
          <w:rFonts w:asciiTheme="minorHAnsi" w:hAnsiTheme="minorHAnsi" w:cstheme="minorBidi"/>
          <w:caps w:val="0"/>
          <w:noProof/>
          <w:spacing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E12B3" wp14:editId="214041A9">
                <wp:simplePos x="0" y="0"/>
                <wp:positionH relativeFrom="column">
                  <wp:posOffset>4736465</wp:posOffset>
                </wp:positionH>
                <wp:positionV relativeFrom="paragraph">
                  <wp:posOffset>20955</wp:posOffset>
                </wp:positionV>
                <wp:extent cx="2827655" cy="971550"/>
                <wp:effectExtent l="0" t="0" r="5397" b="0"/>
                <wp:wrapNone/>
                <wp:docPr id="5" name="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827655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94EFD5" w14:textId="77777777" w:rsidR="00E3465C" w:rsidRPr="001E71FA" w:rsidRDefault="00E3465C" w:rsidP="00E3465C">
                            <w:pPr>
                              <w:spacing w:before="20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1E71FA">
                              <w:rPr>
                                <w:color w:val="FFFFFF" w:themeColor="background1"/>
                              </w:rPr>
                              <w:t>Fecha de nacimiento:</w:t>
                            </w:r>
                            <w:r w:rsidRPr="001E71FA">
                              <w:rPr>
                                <w:color w:val="FFFFFF" w:themeColor="background1"/>
                              </w:rPr>
                              <w:tab/>
                              <w:t>14/05/82</w:t>
                            </w:r>
                          </w:p>
                          <w:p w14:paraId="10C1B36C" w14:textId="77777777" w:rsidR="00E3465C" w:rsidRPr="001E71FA" w:rsidRDefault="00E3465C" w:rsidP="00E3465C">
                            <w:pPr>
                              <w:spacing w:before="20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1E71FA">
                              <w:rPr>
                                <w:color w:val="FFFFFF" w:themeColor="background1"/>
                              </w:rPr>
                              <w:t>Estado Civil:</w:t>
                            </w:r>
                            <w:r w:rsidRPr="001E71FA">
                              <w:rPr>
                                <w:color w:val="FFFFFF" w:themeColor="background1"/>
                              </w:rPr>
                              <w:tab/>
                              <w:t>Soltera</w:t>
                            </w:r>
                          </w:p>
                          <w:p w14:paraId="720CDF38" w14:textId="77777777" w:rsidR="00E3465C" w:rsidRPr="001E71FA" w:rsidRDefault="00E3465C" w:rsidP="00E3465C">
                            <w:pPr>
                              <w:spacing w:before="20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1E71FA">
                              <w:rPr>
                                <w:color w:val="FFFFFF" w:themeColor="background1"/>
                              </w:rPr>
                              <w:t>Nacionalidad:</w:t>
                            </w:r>
                            <w:r w:rsidRPr="001E71FA">
                              <w:rPr>
                                <w:color w:val="FFFFFF" w:themeColor="background1"/>
                              </w:rPr>
                              <w:tab/>
                              <w:t>Argentina</w:t>
                            </w:r>
                          </w:p>
                          <w:p w14:paraId="72DC4EE4" w14:textId="77777777" w:rsidR="00E3465C" w:rsidRDefault="00E3465C" w:rsidP="00E34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E12B3" id="_x0000_t202" coordsize="21600,21600" o:spt="202" path="m,l,21600r21600,l21600,xe">
                <v:stroke joinstyle="miter"/>
                <v:path gradientshapeok="t" o:connecttype="rect"/>
              </v:shapetype>
              <v:shape id="8 Cuadro de texto" o:spid="_x0000_s1027" type="#_x0000_t202" style="position:absolute;margin-left:372.95pt;margin-top:1.65pt;width:222.65pt;height:76.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" filled="f" stroked="f" strokeweight=".5pt">
                <v:textbox>
                  <w:txbxContent>
                    <w:p w14:paraId="7494EFD5" w14:textId="77777777" w:rsidR="00E3465C" w:rsidRPr="001E71FA" w:rsidRDefault="00E3465C" w:rsidP="00E3465C">
                      <w:pPr>
                        <w:spacing w:before="200" w:line="240" w:lineRule="auto"/>
                        <w:rPr>
                          <w:color w:val="FFFFFF" w:themeColor="background1"/>
                        </w:rPr>
                      </w:pPr>
                      <w:r w:rsidRPr="001E71FA">
                        <w:rPr>
                          <w:color w:val="FFFFFF" w:themeColor="background1"/>
                        </w:rPr>
                        <w:t>Fecha de nacimiento:</w:t>
                      </w:r>
                      <w:r w:rsidRPr="001E71FA">
                        <w:rPr>
                          <w:color w:val="FFFFFF" w:themeColor="background1"/>
                        </w:rPr>
                        <w:tab/>
                        <w:t>14/05/82</w:t>
                      </w:r>
                    </w:p>
                    <w:p w14:paraId="10C1B36C" w14:textId="77777777" w:rsidR="00E3465C" w:rsidRPr="001E71FA" w:rsidRDefault="00E3465C" w:rsidP="00E3465C">
                      <w:pPr>
                        <w:spacing w:before="200" w:line="240" w:lineRule="auto"/>
                        <w:rPr>
                          <w:color w:val="FFFFFF" w:themeColor="background1"/>
                        </w:rPr>
                      </w:pPr>
                      <w:r w:rsidRPr="001E71FA">
                        <w:rPr>
                          <w:color w:val="FFFFFF" w:themeColor="background1"/>
                        </w:rPr>
                        <w:t>Estado Civil:</w:t>
                      </w:r>
                      <w:r w:rsidRPr="001E71FA">
                        <w:rPr>
                          <w:color w:val="FFFFFF" w:themeColor="background1"/>
                        </w:rPr>
                        <w:tab/>
                        <w:t>Soltera</w:t>
                      </w:r>
                    </w:p>
                    <w:p w14:paraId="720CDF38" w14:textId="77777777" w:rsidR="00E3465C" w:rsidRPr="001E71FA" w:rsidRDefault="00E3465C" w:rsidP="00E3465C">
                      <w:pPr>
                        <w:spacing w:before="200" w:line="240" w:lineRule="auto"/>
                        <w:rPr>
                          <w:color w:val="FFFFFF" w:themeColor="background1"/>
                        </w:rPr>
                      </w:pPr>
                      <w:r w:rsidRPr="001E71FA">
                        <w:rPr>
                          <w:color w:val="FFFFFF" w:themeColor="background1"/>
                        </w:rPr>
                        <w:t>Nacionalidad:</w:t>
                      </w:r>
                      <w:r w:rsidRPr="001E71FA">
                        <w:rPr>
                          <w:color w:val="FFFFFF" w:themeColor="background1"/>
                        </w:rPr>
                        <w:tab/>
                        <w:t>Argentina</w:t>
                      </w:r>
                    </w:p>
                    <w:p w14:paraId="72DC4EE4" w14:textId="77777777" w:rsidR="00E3465C" w:rsidRDefault="00E3465C" w:rsidP="00E3465C"/>
                  </w:txbxContent>
                </v:textbox>
              </v:shape>
            </w:pict>
          </mc:Fallback>
        </mc:AlternateContent>
      </w:r>
      <w:r w:rsidRPr="10949210"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 xml:space="preserve">                     Pquia. Ntra. Sra. de Betharram y San  Jose</w:t>
      </w:r>
    </w:p>
    <w:p w14:paraId="4C070F3D" w14:textId="77777777" w:rsidR="00E3465C" w:rsidRPr="00B0524B" w:rsidRDefault="00E3465C" w:rsidP="00E3465C">
      <w:pPr>
        <w:pStyle w:val="Seccin"/>
        <w:rPr>
          <w:rFonts w:asciiTheme="minorHAnsi" w:hAnsiTheme="minorHAnsi" w:cstheme="minorBidi"/>
          <w:caps w:val="0"/>
          <w:spacing w:val="0"/>
          <w:sz w:val="18"/>
          <w:szCs w:val="18"/>
        </w:rPr>
      </w:pPr>
      <w:r w:rsidRPr="10949210">
        <w:rPr>
          <w:rFonts w:asciiTheme="minorHAnsi" w:eastAsiaTheme="minorEastAsia" w:hAnsiTheme="minorHAnsi" w:cstheme="minorBidi"/>
          <w:caps w:val="0"/>
          <w:spacing w:val="0"/>
          <w:sz w:val="18"/>
          <w:szCs w:val="18"/>
        </w:rPr>
        <w:t>1998-2007:   Catequista de 1ª Comunión</w:t>
      </w:r>
    </w:p>
    <w:p w14:paraId="2DCB8AB4" w14:textId="2332DB23" w:rsidR="00E3465C" w:rsidRPr="00E3465C" w:rsidRDefault="00E3465C" w:rsidP="00E3465C">
      <w:pPr>
        <w:pStyle w:val="Listaconvietas"/>
        <w:numPr>
          <w:ilvl w:val="0"/>
          <w:numId w:val="0"/>
        </w:numPr>
      </w:pPr>
      <w:r w:rsidRPr="10949210">
        <w:rPr>
          <w:sz w:val="18"/>
          <w:szCs w:val="18"/>
        </w:rPr>
        <w:t xml:space="preserve">                     Pquia. Ntra. Sra. de Betharram y San  José –Martín Coronado</w:t>
      </w:r>
      <w:r>
        <w:t>-</w:t>
      </w:r>
    </w:p>
    <w:p w14:paraId="2F90E985" w14:textId="6018DC5E" w:rsidR="00B0524B" w:rsidRDefault="00012148" w:rsidP="00B0524B">
      <w:pPr>
        <w:pStyle w:val="Listaconvietas"/>
        <w:numPr>
          <w:ilvl w:val="0"/>
          <w:numId w:val="0"/>
        </w:numPr>
        <w:spacing w:line="240" w:lineRule="auto"/>
      </w:pPr>
      <w:r w:rsidRPr="00B0524B">
        <w:rPr>
          <w:caps/>
          <w:color w:val="808000"/>
          <w:sz w:val="22"/>
          <w:szCs w:val="22"/>
        </w:rPr>
        <w:t>Areas de incumbencia Laboral</w:t>
      </w:r>
      <w:r w:rsidR="00945B9D">
        <w:rPr>
          <w:caps/>
          <w:color w:val="808000"/>
          <w:sz w:val="32"/>
          <w:szCs w:val="32"/>
        </w:rPr>
        <w:t>:</w:t>
      </w:r>
      <w:r w:rsidR="00B0524B">
        <w:t xml:space="preserve"> NI, EP, Terciario y Universita-</w:t>
      </w:r>
    </w:p>
    <w:p w14:paraId="3728B7E2" w14:textId="00B776F6" w:rsidR="00B0524B" w:rsidRDefault="10949210" w:rsidP="00B0524B">
      <w:pPr>
        <w:pStyle w:val="Listaconvietas"/>
        <w:numPr>
          <w:ilvl w:val="0"/>
          <w:numId w:val="0"/>
        </w:numPr>
        <w:spacing w:line="240" w:lineRule="auto"/>
      </w:pPr>
      <w:r>
        <w:t>rio en áreas humanísticas . Formacion (preparación y selección de materiales y metodolo-</w:t>
      </w:r>
    </w:p>
    <w:p w14:paraId="0E789517" w14:textId="77777777" w:rsidR="00B0524B" w:rsidRDefault="10949210" w:rsidP="00B0524B">
      <w:pPr>
        <w:pStyle w:val="Listaconvietas"/>
        <w:numPr>
          <w:ilvl w:val="0"/>
          <w:numId w:val="0"/>
        </w:numPr>
        <w:spacing w:line="240" w:lineRule="auto"/>
      </w:pPr>
      <w:r>
        <w:t>gías para espacios formativos. Asesoramiento pedagógico). Mediacion, resolucion de</w:t>
      </w:r>
    </w:p>
    <w:p w14:paraId="1CAB454E" w14:textId="77777777" w:rsidR="00B0524B" w:rsidRDefault="10949210" w:rsidP="00B0524B">
      <w:pPr>
        <w:pStyle w:val="Listaconvietas"/>
        <w:numPr>
          <w:ilvl w:val="0"/>
          <w:numId w:val="0"/>
        </w:numPr>
        <w:spacing w:line="240" w:lineRule="auto"/>
      </w:pPr>
      <w:r>
        <w:t xml:space="preserve"> conflictos. Counseling  laboral ( individual o de trabajo grupal.)Selección de personal. </w:t>
      </w:r>
    </w:p>
    <w:p w14:paraId="0C86769B" w14:textId="6672E9B4" w:rsidR="006F7DF6" w:rsidRDefault="00877E52" w:rsidP="00877E52">
      <w:pPr>
        <w:pStyle w:val="Listaconvietas"/>
        <w:numPr>
          <w:ilvl w:val="0"/>
          <w:numId w:val="0"/>
        </w:numPr>
        <w:spacing w:line="240" w:lineRule="auto"/>
      </w:pPr>
      <w:r>
        <w:t>Recursos humanos</w:t>
      </w:r>
      <w:r>
        <w:rPr>
          <w:lang w:val="es-ES"/>
        </w:rPr>
        <w:t>.</w:t>
      </w:r>
      <w:r w:rsidR="00D2700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2FF1B5C" wp14:editId="2FC965D3">
                <wp:simplePos x="0" y="0"/>
                <mc:AlternateContent>
                  <mc:Choice Requires="wp14">
                    <wp:positionH relativeFrom="margin">
                      <wp14:pctPosHOffset>52000</wp14:pctPosHOffset>
                    </wp:positionH>
                  </mc:Choice>
                  <mc:Fallback>
                    <wp:positionH relativeFrom="page">
                      <wp:posOffset>3904615</wp:posOffset>
                    </wp:positionH>
                  </mc:Fallback>
                </mc:AlternateContent>
                <wp:positionV relativeFrom="bottomMargin">
                  <wp:posOffset>6886575</wp:posOffset>
                </wp:positionV>
                <wp:extent cx="2364740" cy="2327910"/>
                <wp:effectExtent l="33020" t="28575" r="31115" b="34290"/>
                <wp:wrapNone/>
                <wp:docPr id="4" name="Óvalo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364740" cy="2327910"/>
                        </a:xfrm>
                        <a:prstGeom prst="ellipse">
                          <a:avLst/>
                        </a:prstGeom>
                        <a:solidFill>
                          <a:srgbClr val="FF7D26"/>
                        </a:solidFill>
                        <a:ln w="57150" cmpd="thinThick">
                          <a:solidFill>
                            <a:srgbClr val="FF7D2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45791" dir="3378596" algn="ctr" rotWithShape="0">
                                  <a:srgbClr val="1F2F3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6se="http://schemas.microsoft.com/office/word/2015/wordml/symex">
            <w:pict>
              <v:oval w14:anchorId="57DEBAC8" id="Óvalo 62" o:spid="_x0000_s1026" style="position:absolute;margin-left:0;margin-top:542.25pt;width:186.2pt;height:183.3pt;flip:x;z-index:251654144;visibility:visible;mso-wrap-style:square;mso-width-percent:0;mso-height-percent:0;mso-left-percent:520;mso-wrap-distance-left:9pt;mso-wrap-distance-top:0;mso-wrap-distance-right:9pt;mso-wrap-distance-bottom:0;mso-position-horizontal-relative:margin;mso-position-vertical:absolute;mso-position-vertical-relative:bottom-margin-area;mso-width-percent:0;mso-height-percent:0;mso-left-percent:52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" fillcolor="#ff7d26" strokecolor="#ff7d26" strokeweight="4.5pt">
                <v:stroke linestyle="thinThick"/>
                <v:shadow color="#1f2f3f" opacity=".5" offset=",3pt"/>
                <w10:wrap anchorx="margin" anchory="margin"/>
              </v:oval>
            </w:pict>
          </mc:Fallback>
        </mc:AlternateContent>
      </w:r>
      <w:r w:rsidR="00D2700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C541B7A" wp14:editId="21AF10A2">
                <wp:simplePos x="0" y="0"/>
                <mc:AlternateContent>
                  <mc:Choice Requires="wp14">
                    <wp:positionH relativeFrom="margin">
                      <wp14:pctPosHOffset>52000</wp14:pctPosHOffset>
                    </wp:positionH>
                  </mc:Choice>
                  <mc:Fallback>
                    <wp:positionH relativeFrom="page">
                      <wp:posOffset>3904615</wp:posOffset>
                    </wp:positionH>
                  </mc:Fallback>
                </mc:AlternateContent>
                <wp:positionV relativeFrom="bottomMargin">
                  <wp:posOffset>6886575</wp:posOffset>
                </wp:positionV>
                <wp:extent cx="2364740" cy="2327910"/>
                <wp:effectExtent l="33020" t="28575" r="31115" b="34290"/>
                <wp:wrapNone/>
                <wp:docPr id="3" name="Óvalo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364740" cy="2327910"/>
                        </a:xfrm>
                        <a:prstGeom prst="ellipse">
                          <a:avLst/>
                        </a:prstGeom>
                        <a:solidFill>
                          <a:srgbClr val="FF7D26"/>
                        </a:solidFill>
                        <a:ln w="57150" cmpd="thinThick">
                          <a:solidFill>
                            <a:srgbClr val="FF7D2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45791" dir="3378596" algn="ctr" rotWithShape="0">
                                  <a:srgbClr val="1F2F3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6se="http://schemas.microsoft.com/office/word/2015/wordml/symex">
            <w:pict>
              <v:oval w14:anchorId="082DB2D3" id="Óvalo 61" o:spid="_x0000_s1026" style="position:absolute;margin-left:0;margin-top:542.25pt;width:186.2pt;height:183.3pt;flip:x;z-index:251655168;visibility:visible;mso-wrap-style:square;mso-width-percent:0;mso-height-percent:0;mso-left-percent:520;mso-wrap-distance-left:9pt;mso-wrap-distance-top:0;mso-wrap-distance-right:9pt;mso-wrap-distance-bottom:0;mso-position-horizontal-relative:margin;mso-position-vertical:absolute;mso-position-vertical-relative:bottom-margin-area;mso-width-percent:0;mso-height-percent:0;mso-left-percent:52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" fillcolor="#ff7d26" strokecolor="#ff7d26" strokeweight="4.5pt">
                <v:stroke linestyle="thinThick"/>
                <v:shadow color="#1f2f3f" opacity=".5" offset=",3pt"/>
                <w10:wrap anchorx="margin" anchory="margin"/>
              </v:oval>
            </w:pict>
          </mc:Fallback>
        </mc:AlternateContent>
      </w:r>
      <w:r w:rsidR="00D2700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1DCD40" wp14:editId="1657E526">
                <wp:simplePos x="0" y="0"/>
                <mc:AlternateContent>
                  <mc:Choice Requires="wp14">
                    <wp:positionH relativeFrom="margin">
                      <wp14:pctPosHOffset>52000</wp14:pctPosHOffset>
                    </wp:positionH>
                  </mc:Choice>
                  <mc:Fallback>
                    <wp:positionH relativeFrom="page">
                      <wp:posOffset>3904615</wp:posOffset>
                    </wp:positionH>
                  </mc:Fallback>
                </mc:AlternateContent>
                <wp:positionV relativeFrom="bottomMargin">
                  <wp:posOffset>6886575</wp:posOffset>
                </wp:positionV>
                <wp:extent cx="2364740" cy="2327910"/>
                <wp:effectExtent l="33020" t="28575" r="31115" b="34290"/>
                <wp:wrapNone/>
                <wp:docPr id="2" name="Óval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364740" cy="2327910"/>
                        </a:xfrm>
                        <a:prstGeom prst="ellipse">
                          <a:avLst/>
                        </a:prstGeom>
                        <a:solidFill>
                          <a:srgbClr val="FF7D26"/>
                        </a:solidFill>
                        <a:ln w="57150" cmpd="thinThick">
                          <a:solidFill>
                            <a:srgbClr val="FF7D2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45791" dir="3378596" algn="ctr" rotWithShape="0">
                                  <a:srgbClr val="1F2F3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6se="http://schemas.microsoft.com/office/word/2015/wordml/symex">
            <w:pict>
              <v:oval w14:anchorId="65C7DD80" id="Óvalo 58" o:spid="_x0000_s1026" style="position:absolute;margin-left:0;margin-top:542.25pt;width:186.2pt;height:183.3pt;flip:x;z-index:251657216;visibility:visible;mso-wrap-style:square;mso-width-percent:0;mso-height-percent:0;mso-left-percent:520;mso-wrap-distance-left:9pt;mso-wrap-distance-top:0;mso-wrap-distance-right:9pt;mso-wrap-distance-bottom:0;mso-position-horizontal-relative:margin;mso-position-vertical:absolute;mso-position-vertical-relative:bottom-margin-area;mso-width-percent:0;mso-height-percent:0;mso-left-percent:52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" fillcolor="#ff7d26" strokecolor="#ff7d26" strokeweight="4.5pt">
                <v:stroke linestyle="thinThick"/>
                <v:shadow color="#1f2f3f" opacity=".5" offset=",3pt"/>
                <w10:wrap anchorx="margin" anchory="margin"/>
              </v:oval>
            </w:pict>
          </mc:Fallback>
        </mc:AlternateContent>
      </w:r>
      <w:r w:rsidR="00D2700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FE8E90" wp14:editId="74B00725">
                <wp:simplePos x="0" y="0"/>
                <mc:AlternateContent>
                  <mc:Choice Requires="wp14">
                    <wp:positionH relativeFrom="margin">
                      <wp14:pctPosHOffset>52000</wp14:pctPosHOffset>
                    </wp:positionH>
                  </mc:Choice>
                  <mc:Fallback>
                    <wp:positionH relativeFrom="page">
                      <wp:posOffset>3904615</wp:posOffset>
                    </wp:positionH>
                  </mc:Fallback>
                </mc:AlternateContent>
                <wp:positionV relativeFrom="bottomMargin">
                  <wp:posOffset>6886575</wp:posOffset>
                </wp:positionV>
                <wp:extent cx="2364740" cy="2327910"/>
                <wp:effectExtent l="33020" t="28575" r="31115" b="34290"/>
                <wp:wrapNone/>
                <wp:docPr id="1" name="Óvalo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364740" cy="2327910"/>
                        </a:xfrm>
                        <a:prstGeom prst="ellipse">
                          <a:avLst/>
                        </a:prstGeom>
                        <a:solidFill>
                          <a:srgbClr val="FF7D26"/>
                        </a:solidFill>
                        <a:ln w="57150" cmpd="thinThick">
                          <a:solidFill>
                            <a:srgbClr val="FF7D2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45791" dir="3378596" algn="ctr" rotWithShape="0">
                                  <a:srgbClr val="1F2F3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6se="http://schemas.microsoft.com/office/word/2015/wordml/symex">
            <w:pict>
              <v:oval w14:anchorId="1829434C" id="Óvalo 57" o:spid="_x0000_s1026" style="position:absolute;margin-left:0;margin-top:542.25pt;width:186.2pt;height:183.3pt;flip:x;z-index:251656192;visibility:visible;mso-wrap-style:square;mso-width-percent:0;mso-height-percent:0;mso-left-percent:520;mso-wrap-distance-left:9pt;mso-wrap-distance-top:0;mso-wrap-distance-right:9pt;mso-wrap-distance-bottom:0;mso-position-horizontal-relative:margin;mso-position-vertical:absolute;mso-position-vertical-relative:bottom-margin-area;mso-width-percent:0;mso-height-percent:0;mso-left-percent:52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" fillcolor="#ff7d26" strokecolor="#ff7d26" strokeweight="4.5pt">
                <v:stroke linestyle="thinThick"/>
                <v:shadow color="#1f2f3f" opacity=".5" offset=",3pt"/>
                <w10:wrap anchorx="margin" anchory="margin"/>
              </v:oval>
            </w:pict>
          </mc:Fallback>
        </mc:AlternateContent>
      </w:r>
      <w:r w:rsidR="006A08DB">
        <w:rPr>
          <w:lang w:val="es-ES"/>
        </w:rPr>
        <w:t xml:space="preserve"> Educacion emocional. </w:t>
      </w:r>
    </w:p>
    <w:sectPr w:rsidR="006F7DF6" w:rsidSect="00C15287">
      <w:pgSz w:w="11907" w:h="16839" w:code="1"/>
      <w:pgMar w:top="426" w:right="1050" w:bottom="426" w:left="1050" w:header="709" w:footer="12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C987E6" w14:textId="77777777" w:rsidR="00C446BC" w:rsidRDefault="00C446BC">
      <w:r>
        <w:separator/>
      </w:r>
    </w:p>
  </w:endnote>
  <w:endnote w:type="continuationSeparator" w:id="0">
    <w:p w14:paraId="4F194451" w14:textId="77777777" w:rsidR="00C446BC" w:rsidRDefault="00C44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Script">
    <w:altName w:val="Arial"/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F279DA" w14:textId="77777777" w:rsidR="00C446BC" w:rsidRDefault="00C446BC">
      <w:r>
        <w:separator/>
      </w:r>
    </w:p>
  </w:footnote>
  <w:footnote w:type="continuationSeparator" w:id="0">
    <w:p w14:paraId="5E97A890" w14:textId="77777777" w:rsidR="00C446BC" w:rsidRDefault="00C446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0156B58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07C62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F7621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310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C66FB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2CC5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BF64E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2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10074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56C2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83873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 w:themeColor="accent1"/>
        <w:sz w:val="16"/>
      </w:rPr>
    </w:lvl>
  </w:abstractNum>
  <w:abstractNum w:abstractNumId="11" w15:restartNumberingAfterBreak="0">
    <w:nsid w:val="0C3F09ED"/>
    <w:multiLevelType w:val="multilevel"/>
    <w:tmpl w:val="CD40BF9A"/>
    <w:styleLink w:val="Listaconvietas1"/>
    <w:lvl w:ilvl="0">
      <w:start w:val="1"/>
      <w:numFmt w:val="bullet"/>
      <w:lvlText w:val=""/>
      <w:lvlJc w:val="left"/>
      <w:pPr>
        <w:ind w:left="245" w:hanging="245"/>
      </w:pPr>
      <w:rPr>
        <w:rFonts w:ascii="Wingdings 2" w:hAnsi="Wingdings 2" w:hint="default"/>
        <w:color w:val="FE8637" w:themeColor="accent1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FE8637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 w:themeColor="accent6"/>
        <w:sz w:val="12"/>
      </w:rPr>
    </w:lvl>
  </w:abstractNum>
  <w:abstractNum w:abstractNumId="12" w15:restartNumberingAfterBreak="0">
    <w:nsid w:val="192B4581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 w:themeColor="accent1"/>
        <w:sz w:val="16"/>
      </w:rPr>
    </w:lvl>
  </w:abstractNum>
  <w:abstractNum w:abstractNumId="13" w15:restartNumberingAfterBreak="0">
    <w:nsid w:val="197E3499"/>
    <w:multiLevelType w:val="multilevel"/>
    <w:tmpl w:val="85C08436"/>
    <w:styleLink w:val="Listanumerada"/>
    <w:lvl w:ilvl="0">
      <w:start w:val="1"/>
      <w:numFmt w:val="decimal"/>
      <w:lvlText w:val="%1)"/>
      <w:lvlJc w:val="left"/>
      <w:pPr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575F6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575F6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575F6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575F6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575F6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575F6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575F6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575F6D" w:themeColor="text2"/>
      </w:rPr>
    </w:lvl>
  </w:abstractNum>
  <w:abstractNum w:abstractNumId="14" w15:restartNumberingAfterBreak="0">
    <w:nsid w:val="1E9620A2"/>
    <w:multiLevelType w:val="multilevel"/>
    <w:tmpl w:val="7074A542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 w:themeColor="accent1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FE8637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 w:themeColor="accent6"/>
        <w:sz w:val="12"/>
      </w:rPr>
    </w:lvl>
  </w:abstractNum>
  <w:abstractNum w:abstractNumId="15" w15:restartNumberingAfterBreak="0">
    <w:nsid w:val="287130C1"/>
    <w:multiLevelType w:val="singleLevel"/>
    <w:tmpl w:val="2408A91E"/>
    <w:lvl w:ilvl="0">
      <w:start w:val="1"/>
      <w:numFmt w:val="bullet"/>
      <w:pStyle w:val="Listaconvietas"/>
      <w:lvlText w:val=""/>
      <w:lvlJc w:val="left"/>
      <w:pPr>
        <w:ind w:left="245" w:hanging="245"/>
      </w:pPr>
      <w:rPr>
        <w:rFonts w:ascii="Symbol" w:hAnsi="Symbol" w:cs="Symbol" w:hint="default"/>
        <w:color w:val="FE8637" w:themeColor="accent1"/>
        <w:sz w:val="16"/>
      </w:rPr>
    </w:lvl>
  </w:abstractNum>
  <w:abstractNum w:abstractNumId="16" w15:restartNumberingAfterBreak="0">
    <w:nsid w:val="425E5132"/>
    <w:multiLevelType w:val="multilevel"/>
    <w:tmpl w:val="EE86148C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 w:themeColor="accent1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FE8637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 w:themeColor="accent6"/>
        <w:sz w:val="12"/>
      </w:rPr>
    </w:lvl>
  </w:abstractNum>
  <w:abstractNum w:abstractNumId="17" w15:restartNumberingAfterBreak="0">
    <w:nsid w:val="47A71529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 w:themeColor="accent1"/>
        <w:sz w:val="16"/>
      </w:rPr>
    </w:lvl>
  </w:abstractNum>
  <w:abstractNum w:abstractNumId="18" w15:restartNumberingAfterBreak="0">
    <w:nsid w:val="4F496A66"/>
    <w:multiLevelType w:val="hybridMultilevel"/>
    <w:tmpl w:val="155E0D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 w:themeColor="accent1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0730A8B"/>
    <w:multiLevelType w:val="hybridMultilevel"/>
    <w:tmpl w:val="07CED1D4"/>
    <w:lvl w:ilvl="0" w:tplc="3DEABB08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22A4A04"/>
    <w:multiLevelType w:val="hybridMultilevel"/>
    <w:tmpl w:val="F326ACCE"/>
    <w:lvl w:ilvl="0" w:tplc="3DEABB0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E8637" w:themeColor="accent1"/>
        <w:sz w:val="2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A57EFF"/>
    <w:multiLevelType w:val="hybridMultilevel"/>
    <w:tmpl w:val="961E938C"/>
    <w:lvl w:ilvl="0" w:tplc="3DEABB08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FE8637" w:themeColor="accent1"/>
        <w:sz w:val="20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070414"/>
    <w:multiLevelType w:val="multilevel"/>
    <w:tmpl w:val="40883020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 w:themeColor="accent1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FE8637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 w:themeColor="accent6"/>
        <w:sz w:val="12"/>
      </w:rPr>
    </w:lvl>
  </w:abstractNum>
  <w:num w:numId="1">
    <w:abstractNumId w:val="19"/>
  </w:num>
  <w:num w:numId="2">
    <w:abstractNumId w:val="15"/>
  </w:num>
  <w:num w:numId="3">
    <w:abstractNumId w:val="16"/>
  </w:num>
  <w:num w:numId="4">
    <w:abstractNumId w:val="12"/>
  </w:num>
  <w:num w:numId="5">
    <w:abstractNumId w:val="14"/>
  </w:num>
  <w:num w:numId="6">
    <w:abstractNumId w:val="10"/>
  </w:num>
  <w:num w:numId="7">
    <w:abstractNumId w:val="22"/>
  </w:num>
  <w:num w:numId="8">
    <w:abstractNumId w:val="17"/>
  </w:num>
  <w:num w:numId="9">
    <w:abstractNumId w:val="13"/>
  </w:num>
  <w:num w:numId="10">
    <w:abstractNumId w:val="11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8"/>
  </w:num>
  <w:num w:numId="22">
    <w:abstractNumId w:val="11"/>
  </w:num>
  <w:num w:numId="23">
    <w:abstractNumId w:val="15"/>
  </w:num>
  <w:num w:numId="24">
    <w:abstractNumId w:val="13"/>
  </w:num>
  <w:num w:numId="25">
    <w:abstractNumId w:val="11"/>
  </w:num>
  <w:num w:numId="26">
    <w:abstractNumId w:val="15"/>
  </w:num>
  <w:num w:numId="27">
    <w:abstractNumId w:val="13"/>
  </w:num>
  <w:num w:numId="28">
    <w:abstractNumId w:val="20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ttachedTemplate r:id="rId1"/>
  <w:styleLockQFSet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 style="mso-height-percent:90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EE1"/>
    <w:rsid w:val="00012148"/>
    <w:rsid w:val="00016863"/>
    <w:rsid w:val="000261EB"/>
    <w:rsid w:val="0004297F"/>
    <w:rsid w:val="00052EE1"/>
    <w:rsid w:val="00096DDE"/>
    <w:rsid w:val="000A5ADC"/>
    <w:rsid w:val="001555BD"/>
    <w:rsid w:val="001D7E1D"/>
    <w:rsid w:val="001E71FA"/>
    <w:rsid w:val="002636E5"/>
    <w:rsid w:val="002F03B5"/>
    <w:rsid w:val="002F2C24"/>
    <w:rsid w:val="003234FC"/>
    <w:rsid w:val="0035042F"/>
    <w:rsid w:val="003D56DA"/>
    <w:rsid w:val="00404E4F"/>
    <w:rsid w:val="00450F4B"/>
    <w:rsid w:val="00451EF5"/>
    <w:rsid w:val="004D7D87"/>
    <w:rsid w:val="00545532"/>
    <w:rsid w:val="00623F5E"/>
    <w:rsid w:val="006A08DB"/>
    <w:rsid w:val="006F7DF6"/>
    <w:rsid w:val="00700091"/>
    <w:rsid w:val="007226E8"/>
    <w:rsid w:val="00790BF8"/>
    <w:rsid w:val="007C621A"/>
    <w:rsid w:val="008252F1"/>
    <w:rsid w:val="00877E52"/>
    <w:rsid w:val="008E39E4"/>
    <w:rsid w:val="0093336E"/>
    <w:rsid w:val="00945B9D"/>
    <w:rsid w:val="009A44F0"/>
    <w:rsid w:val="009B730A"/>
    <w:rsid w:val="00A00CDF"/>
    <w:rsid w:val="00A33424"/>
    <w:rsid w:val="00A3399B"/>
    <w:rsid w:val="00B03566"/>
    <w:rsid w:val="00B0524B"/>
    <w:rsid w:val="00B05E7B"/>
    <w:rsid w:val="00BA1277"/>
    <w:rsid w:val="00C15287"/>
    <w:rsid w:val="00C23B20"/>
    <w:rsid w:val="00C446BC"/>
    <w:rsid w:val="00D27003"/>
    <w:rsid w:val="00D93024"/>
    <w:rsid w:val="00E3465C"/>
    <w:rsid w:val="00FA5B96"/>
    <w:rsid w:val="00FE2CA7"/>
    <w:rsid w:val="10949210"/>
    <w:rsid w:val="7E4ED642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undOvr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height-percent:900" fillcolor="white">
      <v:fill color="white"/>
    </o:shapedefaults>
    <o:shapelayout v:ext="edit">
      <o:idmap v:ext="edit" data="1"/>
    </o:shapelayout>
  </w:shapeDefaults>
  <w:decimalSymbol w:val=","/>
  <w:listSeparator w:val=";"/>
  <w14:docId w14:val="41D87A68"/>
  <w15:docId w15:val="{694859E5-E980-41F6-8F76-3276E2D5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1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contextualSpacing/>
    </w:pPr>
    <w:rPr>
      <w:color w:val="575F6D" w:themeColor="text2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semiHidden/>
    <w:unhideWhenUsed/>
    <w:pPr>
      <w:spacing w:before="360" w:after="40"/>
      <w:contextualSpacing w:val="0"/>
      <w:outlineLvl w:val="0"/>
    </w:pPr>
    <w:rPr>
      <w:rFonts w:asciiTheme="majorHAnsi" w:hAnsiTheme="majorHAnsi"/>
      <w:smallCaps/>
      <w:color w:val="414751" w:themeColor="text2" w:themeShade="BF"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pPr>
      <w:contextualSpacing w:val="0"/>
      <w:outlineLvl w:val="1"/>
    </w:pPr>
    <w:rPr>
      <w:rFonts w:asciiTheme="majorHAnsi" w:hAnsiTheme="majorHAnsi"/>
      <w:color w:val="414751" w:themeColor="tex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pPr>
      <w:contextualSpacing w:val="0"/>
      <w:outlineLvl w:val="2"/>
    </w:pPr>
    <w:rPr>
      <w:rFonts w:asciiTheme="majorHAnsi" w:hAnsiTheme="majorHAnsi"/>
      <w:color w:val="414751" w:themeColor="text2" w:themeShade="BF"/>
      <w:spacing w:val="5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pPr>
      <w:contextualSpacing w:val="0"/>
      <w:outlineLvl w:val="3"/>
    </w:pPr>
    <w:rPr>
      <w:rFonts w:asciiTheme="majorHAnsi" w:hAnsiTheme="majorHAnsi"/>
      <w:color w:val="E65B01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pPr>
      <w:contextualSpacing w:val="0"/>
      <w:outlineLvl w:val="4"/>
    </w:pPr>
    <w:rPr>
      <w:i/>
      <w:color w:val="E65B01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pPr>
      <w:contextualSpacing w:val="0"/>
      <w:outlineLvl w:val="5"/>
    </w:pPr>
    <w:rPr>
      <w:b/>
      <w:color w:val="E65B01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pPr>
      <w:contextualSpacing w:val="0"/>
      <w:outlineLvl w:val="6"/>
    </w:pPr>
    <w:rPr>
      <w:b/>
      <w:i/>
      <w:color w:val="E65B01" w:themeColor="accent1" w:themeShade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pPr>
      <w:contextualSpacing w:val="0"/>
      <w:outlineLvl w:val="7"/>
    </w:pPr>
    <w:rPr>
      <w:b/>
      <w:color w:val="3667C3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pPr>
      <w:contextualSpacing w:val="0"/>
      <w:outlineLvl w:val="8"/>
    </w:pPr>
    <w:rPr>
      <w:b/>
      <w:i/>
      <w:color w:val="3667C3" w:themeColor="accent2" w:themeShade="BF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granormal">
    <w:name w:val="Normal Indent"/>
    <w:basedOn w:val="Normal"/>
    <w:uiPriority w:val="99"/>
    <w:unhideWhenUsed/>
    <w:pPr>
      <w:ind w:left="720"/>
    </w:pPr>
  </w:style>
  <w:style w:type="paragraph" w:customStyle="1" w:styleId="Seccin">
    <w:name w:val="Sección"/>
    <w:basedOn w:val="Normal"/>
    <w:uiPriority w:val="2"/>
    <w:qFormat/>
    <w:pPr>
      <w:spacing w:before="200" w:line="240" w:lineRule="auto"/>
    </w:pPr>
    <w:rPr>
      <w:rFonts w:asciiTheme="majorHAnsi" w:hAnsiTheme="majorHAnsi" w:cstheme="majorBidi"/>
      <w:caps/>
      <w:spacing w:val="10"/>
    </w:rPr>
  </w:style>
  <w:style w:type="paragraph" w:customStyle="1" w:styleId="Subseccin">
    <w:name w:val="Subsección"/>
    <w:basedOn w:val="Normal"/>
    <w:uiPriority w:val="2"/>
    <w:qFormat/>
    <w:pPr>
      <w:spacing w:before="60"/>
    </w:pPr>
    <w:rPr>
      <w:b/>
    </w:rPr>
  </w:style>
  <w:style w:type="paragraph" w:styleId="Encabezado">
    <w:name w:val="header"/>
    <w:basedOn w:val="Normal"/>
    <w:link w:val="EncabezadoCar"/>
    <w:uiPriority w:val="99"/>
    <w:semiHidden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Pr>
      <w:color w:val="575F6D" w:themeColor="text2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Pr>
      <w:color w:val="575F6D" w:themeColor="text2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Ttulodellibro">
    <w:name w:val="Book Title"/>
    <w:basedOn w:val="Fuentedeprrafopredeter"/>
    <w:uiPriority w:val="13"/>
    <w:qFormat/>
    <w:rPr>
      <w:rFonts w:cs="Times New Roman"/>
      <w:smallCaps/>
      <w:color w:val="000000"/>
      <w:spacing w:val="10"/>
    </w:rPr>
  </w:style>
  <w:style w:type="character" w:styleId="nfasis">
    <w:name w:val="Emphasis"/>
    <w:uiPriority w:val="20"/>
    <w:qFormat/>
    <w:rPr>
      <w:b/>
      <w:i/>
      <w:color w:val="2B2F36" w:themeColor="text2" w:themeShade="80"/>
      <w:spacing w:val="10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semiHidden/>
    <w:rPr>
      <w:rFonts w:asciiTheme="majorHAnsi" w:hAnsiTheme="majorHAnsi"/>
      <w:smallCaps/>
      <w:color w:val="414751" w:themeColor="text2" w:themeShade="BF"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hAnsiTheme="majorHAnsi"/>
      <w:color w:val="414751" w:themeColor="tex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hAnsiTheme="majorHAnsi"/>
      <w:color w:val="414751" w:themeColor="text2" w:themeShade="BF"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hAnsiTheme="majorHAnsi"/>
      <w:color w:val="E65B0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i/>
      <w:color w:val="E65B0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b/>
      <w:color w:val="E65B01" w:themeColor="accent1" w:themeShade="BF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b/>
      <w:i/>
      <w:color w:val="E65B01" w:themeColor="accent1" w:themeShade="BF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b/>
      <w:color w:val="3667C3" w:themeColor="accent2" w:themeShade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b/>
      <w:i/>
      <w:color w:val="3667C3" w:themeColor="accent2" w:themeShade="BF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Pr>
      <w:i/>
      <w:caps/>
      <w:color w:val="E65B01" w:themeColor="accent1" w:themeShade="BF"/>
      <w:spacing w:val="10"/>
      <w:sz w:val="18"/>
      <w:szCs w:val="18"/>
    </w:rPr>
  </w:style>
  <w:style w:type="paragraph" w:styleId="Citadestacada">
    <w:name w:val="Intense Quote"/>
    <w:basedOn w:val="Cita"/>
    <w:link w:val="CitadestacadaCar"/>
    <w:uiPriority w:val="30"/>
    <w:qFormat/>
    <w:pPr>
      <w:pBdr>
        <w:bottom w:val="double" w:sz="4" w:space="4" w:color="FF7D26"/>
      </w:pBdr>
      <w:spacing w:line="300" w:lineRule="auto"/>
      <w:ind w:left="936" w:right="936"/>
    </w:pPr>
    <w:rPr>
      <w:i w:val="0"/>
      <w:iCs/>
      <w:color w:val="E65B0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Cs/>
      <w:color w:val="E65B01" w:themeColor="accent1" w:themeShade="BF"/>
      <w:sz w:val="20"/>
      <w:szCs w:val="20"/>
    </w:rPr>
  </w:style>
  <w:style w:type="paragraph" w:styleId="Cita">
    <w:name w:val="Quote"/>
    <w:basedOn w:val="Normal"/>
    <w:link w:val="CitaCar"/>
    <w:uiPriority w:val="29"/>
    <w:qFormat/>
    <w:pPr>
      <w:spacing w:after="200"/>
      <w:contextualSpacing w:val="0"/>
    </w:pPr>
    <w:rPr>
      <w:i/>
      <w:color w:val="414751" w:themeColor="text2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color w:val="414751" w:themeColor="text2" w:themeShade="BF"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Pr>
      <w:rFonts w:cs="Times New Roman"/>
      <w:b/>
      <w:caps/>
      <w:color w:val="3667C3" w:themeColor="accent2" w:themeShade="BF"/>
      <w:spacing w:val="5"/>
      <w:sz w:val="18"/>
      <w:szCs w:val="18"/>
    </w:rPr>
  </w:style>
  <w:style w:type="paragraph" w:styleId="Subttulo">
    <w:name w:val="Subtitle"/>
    <w:basedOn w:val="Normal"/>
    <w:link w:val="SubttuloCar"/>
    <w:uiPriority w:val="11"/>
    <w:pPr>
      <w:spacing w:after="200"/>
      <w:contextualSpacing w:val="0"/>
    </w:pPr>
    <w:rPr>
      <w:i/>
      <w:spacing w:val="5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i/>
      <w:color w:val="575F6D" w:themeColor="text2"/>
      <w:spacing w:val="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Pr>
      <w:i/>
      <w:color w:val="E65B01" w:themeColor="accent1" w:themeShade="BF"/>
    </w:rPr>
  </w:style>
  <w:style w:type="character" w:styleId="Referenciasutil">
    <w:name w:val="Subtle Reference"/>
    <w:basedOn w:val="Fuentedeprrafopredeter"/>
    <w:uiPriority w:val="31"/>
    <w:qFormat/>
    <w:rPr>
      <w:rFonts w:cs="Times New Roman"/>
      <w:b/>
      <w:i/>
      <w:color w:val="3667C3" w:themeColor="accent2" w:themeShade="BF"/>
    </w:rPr>
  </w:style>
  <w:style w:type="paragraph" w:styleId="Puesto">
    <w:name w:val="Title"/>
    <w:basedOn w:val="Normal"/>
    <w:link w:val="PuestoCar"/>
    <w:uiPriority w:val="10"/>
    <w:pPr>
      <w:spacing w:after="200"/>
      <w:contextualSpacing w:val="0"/>
    </w:pPr>
    <w:rPr>
      <w:rFonts w:asciiTheme="majorHAnsi" w:hAnsiTheme="majorHAnsi"/>
      <w:smallCaps/>
      <w:color w:val="FE8637" w:themeColor="accent1"/>
      <w:spacing w:val="10"/>
      <w:sz w:val="48"/>
      <w:szCs w:val="48"/>
    </w:rPr>
  </w:style>
  <w:style w:type="character" w:customStyle="1" w:styleId="PuestoCar">
    <w:name w:val="Puesto Car"/>
    <w:basedOn w:val="Fuentedeprrafopredeter"/>
    <w:link w:val="Puesto"/>
    <w:uiPriority w:val="10"/>
    <w:rPr>
      <w:rFonts w:asciiTheme="majorHAnsi" w:hAnsiTheme="majorHAnsi"/>
      <w:smallCaps/>
      <w:color w:val="FE8637" w:themeColor="accent1"/>
      <w:spacing w:val="10"/>
      <w:sz w:val="48"/>
      <w:szCs w:val="48"/>
    </w:rPr>
  </w:style>
  <w:style w:type="numbering" w:customStyle="1" w:styleId="Listanumerada">
    <w:name w:val="Lista numerada"/>
    <w:uiPriority w:val="99"/>
    <w:pPr>
      <w:numPr>
        <w:numId w:val="9"/>
      </w:numPr>
    </w:pPr>
  </w:style>
  <w:style w:type="numbering" w:customStyle="1" w:styleId="Listaconvietas1">
    <w:name w:val="Lista con viñetas1"/>
    <w:uiPriority w:val="99"/>
    <w:pPr>
      <w:numPr>
        <w:numId w:val="10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color w:val="575F6D" w:themeColor="text2"/>
      <w:sz w:val="16"/>
      <w:szCs w:val="16"/>
    </w:rPr>
  </w:style>
  <w:style w:type="paragraph" w:styleId="Listaconvietas">
    <w:name w:val="List Bullet"/>
    <w:basedOn w:val="Sangranormal"/>
    <w:uiPriority w:val="99"/>
    <w:unhideWhenUsed/>
    <w:pPr>
      <w:numPr>
        <w:numId w:val="26"/>
      </w:numPr>
    </w:pPr>
  </w:style>
  <w:style w:type="paragraph" w:customStyle="1" w:styleId="Nombre">
    <w:name w:val="Nombre"/>
    <w:basedOn w:val="Normal"/>
    <w:uiPriority w:val="2"/>
    <w:qFormat/>
    <w:rPr>
      <w:caps/>
      <w:color w:val="FFFFFF" w:themeColor="background1"/>
      <w:sz w:val="44"/>
      <w:szCs w:val="44"/>
    </w:rPr>
  </w:style>
  <w:style w:type="paragraph" w:customStyle="1" w:styleId="Direccindelremitente">
    <w:name w:val="Dirección del remitente"/>
    <w:basedOn w:val="Normal"/>
    <w:uiPriority w:val="3"/>
    <w:semiHidden/>
    <w:unhideWhenUsed/>
    <w:qFormat/>
    <w:pPr>
      <w:spacing w:line="240" w:lineRule="auto"/>
    </w:pPr>
    <w:rPr>
      <w:color w:val="FFFFFF" w:themeColor="background1"/>
      <w:sz w:val="22"/>
      <w:szCs w:val="22"/>
    </w:rPr>
  </w:style>
  <w:style w:type="paragraph" w:styleId="Sinespaciado">
    <w:name w:val="No Spacing"/>
    <w:uiPriority w:val="1"/>
    <w:unhideWhenUsed/>
    <w:qFormat/>
    <w:pPr>
      <w:spacing w:after="0" w:line="240" w:lineRule="auto"/>
    </w:pPr>
    <w:rPr>
      <w:color w:val="414751" w:themeColor="text2" w:themeShade="BF"/>
      <w:sz w:val="20"/>
      <w:szCs w:val="20"/>
    </w:rPr>
  </w:style>
  <w:style w:type="paragraph" w:styleId="Cierre">
    <w:name w:val="Closing"/>
    <w:basedOn w:val="Sinespaciado"/>
    <w:link w:val="CierreCar"/>
    <w:uiPriority w:val="4"/>
    <w:semiHidden/>
    <w:unhideWhenUsed/>
    <w:qFormat/>
    <w:pPr>
      <w:spacing w:before="960" w:after="960"/>
      <w:ind w:right="2520"/>
    </w:pPr>
  </w:style>
  <w:style w:type="character" w:customStyle="1" w:styleId="CierreCar">
    <w:name w:val="Cierre Car"/>
    <w:basedOn w:val="Fuentedeprrafopredeter"/>
    <w:link w:val="Cierre"/>
    <w:uiPriority w:val="4"/>
    <w:semiHidden/>
    <w:rPr>
      <w:color w:val="414751" w:themeColor="text2" w:themeShade="BF"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pPr>
      <w:spacing w:after="200"/>
      <w:contextualSpacing w:val="0"/>
    </w:pPr>
    <w:rPr>
      <w:b/>
      <w:color w:val="FE8637" w:themeColor="accent1"/>
    </w:rPr>
  </w:style>
  <w:style w:type="character" w:customStyle="1" w:styleId="FechaCar">
    <w:name w:val="Fecha Car"/>
    <w:basedOn w:val="Fuentedeprrafopredeter"/>
    <w:link w:val="Fecha"/>
    <w:uiPriority w:val="99"/>
    <w:rPr>
      <w:b/>
      <w:color w:val="FE8637" w:themeColor="accent1"/>
      <w:sz w:val="20"/>
      <w:szCs w:val="20"/>
    </w:rPr>
  </w:style>
  <w:style w:type="paragraph" w:customStyle="1" w:styleId="Direccindeldestinatario">
    <w:name w:val="Dirección del destinatario"/>
    <w:basedOn w:val="Sinespaciado"/>
    <w:uiPriority w:val="3"/>
    <w:semiHidden/>
    <w:unhideWhenUsed/>
    <w:qFormat/>
    <w:pPr>
      <w:spacing w:after="480"/>
      <w:contextualSpacing/>
    </w:pPr>
    <w:rPr>
      <w:rFonts w:asciiTheme="majorHAnsi" w:hAnsiTheme="majorHAnsi"/>
    </w:rPr>
  </w:style>
  <w:style w:type="paragraph" w:customStyle="1" w:styleId="Nombredeldestinatario">
    <w:name w:val="Nombre del destinatario"/>
    <w:basedOn w:val="Normal"/>
    <w:uiPriority w:val="3"/>
    <w:semiHidden/>
    <w:unhideWhenUsed/>
    <w:qFormat/>
    <w:pPr>
      <w:spacing w:before="480" w:line="240" w:lineRule="auto"/>
    </w:pPr>
    <w:rPr>
      <w:b/>
      <w:color w:val="414751" w:themeColor="text2" w:themeShade="BF"/>
    </w:rPr>
  </w:style>
  <w:style w:type="paragraph" w:styleId="Saludo">
    <w:name w:val="Salutation"/>
    <w:basedOn w:val="Sangranormal"/>
    <w:next w:val="Normal"/>
    <w:link w:val="SaludoCar"/>
    <w:uiPriority w:val="4"/>
    <w:unhideWhenUsed/>
    <w:qFormat/>
    <w:pPr>
      <w:spacing w:after="200"/>
      <w:ind w:left="0"/>
      <w:contextualSpacing w:val="0"/>
    </w:pPr>
    <w:rPr>
      <w:b/>
      <w:color w:val="414751" w:themeColor="text2" w:themeShade="BF"/>
    </w:rPr>
  </w:style>
  <w:style w:type="character" w:customStyle="1" w:styleId="SaludoCar">
    <w:name w:val="Saludo Car"/>
    <w:basedOn w:val="Fuentedeprrafopredeter"/>
    <w:link w:val="Saludo"/>
    <w:uiPriority w:val="4"/>
    <w:rPr>
      <w:b/>
      <w:color w:val="414751" w:themeColor="text2" w:themeShade="BF"/>
      <w:sz w:val="20"/>
      <w:szCs w:val="20"/>
    </w:rPr>
  </w:style>
  <w:style w:type="character" w:styleId="Textodelmarcadordeposicin">
    <w:name w:val="Placeholder Text"/>
    <w:basedOn w:val="Fuentedeprrafopredeter"/>
    <w:uiPriority w:val="99"/>
    <w:unhideWhenUsed/>
    <w:rPr>
      <w:color w:val="808080"/>
    </w:rPr>
  </w:style>
  <w:style w:type="paragraph" w:styleId="Prrafodelista">
    <w:name w:val="List Paragraph"/>
    <w:basedOn w:val="Normal"/>
    <w:uiPriority w:val="6"/>
    <w:unhideWhenUsed/>
    <w:qFormat/>
    <w:rsid w:val="00052EE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140066.esn\Templates\3082\Orie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B2A057F0B14B188D56A9C0F8D97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7F0D6-1C42-45EF-BFB8-6FC62226D834}"/>
      </w:docPartPr>
      <w:docPartBody>
        <w:p w:rsidR="00BB0493" w:rsidRDefault="004B4FC2">
          <w:pPr>
            <w:pStyle w:val="8DB2A057F0B14B188D56A9C0F8D97B80"/>
          </w:pPr>
          <w:r>
            <w:rPr>
              <w:caps/>
              <w:color w:val="FFFFFF" w:themeColor="background1"/>
              <w:sz w:val="44"/>
              <w:szCs w:val="44"/>
              <w:lang w:val="es-ES"/>
            </w:rPr>
            <w:t>[Escriba su nombre]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Script">
    <w:altName w:val="Arial"/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C01"/>
    <w:rsid w:val="004B4FC2"/>
    <w:rsid w:val="004C4EE1"/>
    <w:rsid w:val="005B39F2"/>
    <w:rsid w:val="00816F72"/>
    <w:rsid w:val="008338DC"/>
    <w:rsid w:val="00930C01"/>
    <w:rsid w:val="00A179CB"/>
    <w:rsid w:val="00A74266"/>
    <w:rsid w:val="00BB0493"/>
    <w:rsid w:val="00D74810"/>
    <w:rsid w:val="00E8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8A0B0BDA29E40F3943A11D2ACD4A12F">
    <w:name w:val="88A0B0BDA29E40F3943A11D2ACD4A12F"/>
  </w:style>
  <w:style w:type="paragraph" w:customStyle="1" w:styleId="972DC5800856476E95BB4840B1520CF4">
    <w:name w:val="972DC5800856476E95BB4840B1520CF4"/>
  </w:style>
  <w:style w:type="paragraph" w:customStyle="1" w:styleId="95D778248E2D4A5DBE8E14089F6B8A6B">
    <w:name w:val="95D778248E2D4A5DBE8E14089F6B8A6B"/>
  </w:style>
  <w:style w:type="paragraph" w:customStyle="1" w:styleId="A96A8E66F79848A79BA2EA5D3BA0BE58">
    <w:name w:val="A96A8E66F79848A79BA2EA5D3BA0BE58"/>
  </w:style>
  <w:style w:type="paragraph" w:customStyle="1" w:styleId="AA7A3D7E3F5E4B858B09AC524D71E564">
    <w:name w:val="AA7A3D7E3F5E4B858B09AC524D71E564"/>
  </w:style>
  <w:style w:type="paragraph" w:customStyle="1" w:styleId="21D1D832AE364AD9AFEA098703947C42">
    <w:name w:val="21D1D832AE364AD9AFEA098703947C42"/>
  </w:style>
  <w:style w:type="paragraph" w:customStyle="1" w:styleId="5FC41BCC3FDD46E0A067D3F11C926F8B">
    <w:name w:val="5FC41BCC3FDD46E0A067D3F11C926F8B"/>
  </w:style>
  <w:style w:type="paragraph" w:customStyle="1" w:styleId="F3DD459CFCD841C9BE8CCBE78B973502">
    <w:name w:val="F3DD459CFCD841C9BE8CCBE78B973502"/>
  </w:style>
  <w:style w:type="paragraph" w:customStyle="1" w:styleId="D666A6036E2B4D5292D891FD2D7E7583">
    <w:name w:val="D666A6036E2B4D5292D891FD2D7E7583"/>
  </w:style>
  <w:style w:type="paragraph" w:customStyle="1" w:styleId="8DB2A057F0B14B188D56A9C0F8D97B80">
    <w:name w:val="8DB2A057F0B14B188D56A9C0F8D97B80"/>
  </w:style>
  <w:style w:type="paragraph" w:customStyle="1" w:styleId="C2CD0160F4464F4D999D3FA6024512A5">
    <w:name w:val="C2CD0160F4464F4D999D3FA6024512A5"/>
  </w:style>
  <w:style w:type="paragraph" w:customStyle="1" w:styleId="0BB7A5A38F554EC19DFF43E7ECC6653E">
    <w:name w:val="0BB7A5A38F554EC19DFF43E7ECC6653E"/>
  </w:style>
  <w:style w:type="paragraph" w:customStyle="1" w:styleId="D16FC346918E4047B699756ED4BD0182">
    <w:name w:val="D16FC346918E4047B699756ED4BD0182"/>
  </w:style>
  <w:style w:type="paragraph" w:customStyle="1" w:styleId="A3D6BAC6C6FA4AAA901FDE71323A9275">
    <w:name w:val="A3D6BAC6C6FA4AAA901FDE71323A9275"/>
    <w:rsid w:val="00930C01"/>
  </w:style>
  <w:style w:type="paragraph" w:customStyle="1" w:styleId="5CB15A02569C428B957719FF90891F9B">
    <w:name w:val="5CB15A02569C428B957719FF90891F9B"/>
    <w:rsid w:val="00930C01"/>
  </w:style>
  <w:style w:type="paragraph" w:customStyle="1" w:styleId="D8A56CDA26394CB7BE33FA880DB1C206">
    <w:name w:val="D8A56CDA26394CB7BE33FA880DB1C206"/>
    <w:rsid w:val="00930C01"/>
  </w:style>
  <w:style w:type="paragraph" w:customStyle="1" w:styleId="C293A5F40F90434E97009CB8149C19F0">
    <w:name w:val="C293A5F40F90434E97009CB8149C19F0"/>
    <w:rsid w:val="00930C01"/>
  </w:style>
  <w:style w:type="paragraph" w:customStyle="1" w:styleId="14DE95AAF079425F93999384D597F0B2">
    <w:name w:val="14DE95AAF079425F93999384D597F0B2"/>
    <w:rsid w:val="00930C01"/>
  </w:style>
  <w:style w:type="paragraph" w:customStyle="1" w:styleId="46E8D3805B5E48C787353997BDE1960B">
    <w:name w:val="46E8D3805B5E48C787353997BDE1960B"/>
    <w:rsid w:val="00930C01"/>
  </w:style>
  <w:style w:type="paragraph" w:customStyle="1" w:styleId="4E1AB3CAF18043538B1E98A390AB7761">
    <w:name w:val="4E1AB3CAF18043538B1E98A390AB7761"/>
    <w:rsid w:val="00930C01"/>
  </w:style>
  <w:style w:type="paragraph" w:customStyle="1" w:styleId="7F89C7F3EF694B16A34F3C642F743420">
    <w:name w:val="7F89C7F3EF694B16A34F3C642F743420"/>
    <w:rsid w:val="00930C01"/>
  </w:style>
  <w:style w:type="paragraph" w:customStyle="1" w:styleId="C7F0D4B3CBF140089A1F91726E19A856">
    <w:name w:val="C7F0D4B3CBF140089A1F91726E19A856"/>
    <w:rsid w:val="00930C01"/>
  </w:style>
  <w:style w:type="paragraph" w:customStyle="1" w:styleId="F874869AA0CA42E7B1F4388FD6A0BD1A">
    <w:name w:val="F874869AA0CA42E7B1F4388FD6A0BD1A"/>
    <w:rsid w:val="00930C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iel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9000"/>
                <a:satMod val="260000"/>
              </a:schemeClr>
            </a:gs>
            <a:gs pos="30000">
              <a:schemeClr val="phClr">
                <a:tint val="39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30000" t="155000" r="150000" b="75000"/>
          </a:path>
        </a:gradFill>
        <a:gradFill rotWithShape="1">
          <a:gsLst>
            <a:gs pos="0">
              <a:schemeClr val="phClr">
                <a:shade val="63000"/>
                <a:satMod val="170000"/>
              </a:schemeClr>
            </a:gs>
            <a:gs pos="30000">
              <a:schemeClr val="phClr">
                <a:shade val="58000"/>
                <a:satMod val="170000"/>
              </a:schemeClr>
            </a:gs>
            <a:gs pos="75000">
              <a:schemeClr val="phClr">
                <a:shade val="31000"/>
                <a:satMod val="170000"/>
              </a:schemeClr>
            </a:gs>
            <a:gs pos="100000">
              <a:schemeClr val="phClr">
                <a:shade val="15000"/>
                <a:satMod val="170000"/>
              </a:schemeClr>
            </a:gs>
          </a:gsLst>
          <a:path path="circle">
            <a:fillToRect l="30000" t="155000" r="150000" b="75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1D94600F4B104AB3BB3BEA52D23C52" ma:contentTypeVersion="15" ma:contentTypeDescription="Crear nuevo documento." ma:contentTypeScope="" ma:versionID="c208c28dca9e3547436c5bdd56d38bb5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932b743f7cbb7925d2720ea1429bbed9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5b1cfed6-76f6-4a96-a89c-e9c164cae8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69c304-0be8-4473-a977-1ae5a52329fb}" ma:internalName="TaxCatchAll" ma:showField="CatchAllData" ma:web="85c5af8f-b05f-47e0-a516-fad4d5fe21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  <lcf76f155ced4ddcb4097134ff3c332f xmlns="cb6fda4a-eaba-46d5-b20e-8c951c203ccd">
      <Terms xmlns="http://schemas.microsoft.com/office/infopath/2007/PartnerControls"/>
    </lcf76f155ced4ddcb4097134ff3c332f>
    <TaxCatchAll xmlns="85c5af8f-b05f-47e0-a516-fad4d5fe2134" xsi:nil="true"/>
  </documentManagement>
</p:properties>
</file>

<file path=customXml/itemProps1.xml><?xml version="1.0" encoding="utf-8"?>
<ds:datastoreItem xmlns:ds="http://schemas.openxmlformats.org/officeDocument/2006/customXml" ds:itemID="{738F165F-B7C3-40C7-B214-3F551E3682E1}"/>
</file>

<file path=customXml/itemProps2.xml><?xml version="1.0" encoding="utf-8"?>
<ds:datastoreItem xmlns:ds="http://schemas.openxmlformats.org/officeDocument/2006/customXml" ds:itemID="{CD816C86-88BD-4E99-BC23-72CCCD563191}"/>
</file>

<file path=customXml/itemProps3.xml><?xml version="1.0" encoding="utf-8"?>
<ds:datastoreItem xmlns:ds="http://schemas.openxmlformats.org/officeDocument/2006/customXml" ds:itemID="{3E10D76C-627E-466B-8546-F7AD774ED32B}"/>
</file>

<file path=docProps/app.xml><?xml version="1.0" encoding="utf-8"?>
<Properties xmlns="http://schemas.openxmlformats.org/officeDocument/2006/extended-properties" xmlns:vt="http://schemas.openxmlformats.org/officeDocument/2006/docPropsVTypes">
  <Template>OrielResume</Template>
  <TotalTime>67</TotalTime>
  <Pages>1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ibarrola</dc:creator>
  <cp:lastModifiedBy>Usuario de Windows</cp:lastModifiedBy>
  <cp:revision>4</cp:revision>
  <dcterms:created xsi:type="dcterms:W3CDTF">2018-06-05T18:41:00Z</dcterms:created>
  <dcterms:modified xsi:type="dcterms:W3CDTF">2018-08-19T20:00:00Z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542100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